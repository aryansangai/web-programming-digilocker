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24447262" w14:textId="77777777" w:rsidR="00BC0257" w:rsidRDefault="00BC0257" w:rsidP="00D9776C"/>
    <w:p w14:paraId="2B5CC3E3" w14:textId="77777777" w:rsidR="00066260" w:rsidRDefault="00066260" w:rsidP="00D9776C">
      <w:pPr>
        <w:jc w:val="center"/>
        <w:rPr>
          <w:b/>
          <w:color w:val="336600"/>
          <w:sz w:val="38"/>
          <w:szCs w:val="36"/>
        </w:rPr>
      </w:pPr>
    </w:p>
    <w:p w14:paraId="750A6111" w14:textId="77777777" w:rsidR="00066260" w:rsidRDefault="00066260" w:rsidP="00D9776C">
      <w:pPr>
        <w:jc w:val="center"/>
        <w:rPr>
          <w:b/>
          <w:color w:val="336600"/>
          <w:sz w:val="38"/>
          <w:szCs w:val="36"/>
        </w:rPr>
      </w:pPr>
    </w:p>
    <w:p w14:paraId="7A202359" w14:textId="1F4A53EA" w:rsidR="00D9776C" w:rsidRPr="00243CF9" w:rsidRDefault="00B82AB2" w:rsidP="00D9776C">
      <w:pPr>
        <w:jc w:val="center"/>
        <w:rPr>
          <w:b/>
          <w:color w:val="336600"/>
          <w:sz w:val="38"/>
          <w:szCs w:val="36"/>
        </w:rPr>
      </w:pPr>
      <w:r>
        <w:rPr>
          <w:b/>
          <w:color w:val="336600"/>
          <w:sz w:val="38"/>
          <w:szCs w:val="36"/>
        </w:rPr>
        <w:t>PROJECT</w:t>
      </w:r>
      <w:r w:rsidR="00D9776C" w:rsidRPr="00243CF9">
        <w:rPr>
          <w:b/>
          <w:color w:val="336600"/>
          <w:sz w:val="38"/>
          <w:szCs w:val="36"/>
        </w:rPr>
        <w:t xml:space="preserve"> REPORT ON</w:t>
      </w:r>
    </w:p>
    <w:p w14:paraId="3DF9043E" w14:textId="77777777" w:rsidR="00D9776C" w:rsidRPr="00042ED6" w:rsidRDefault="00D9776C" w:rsidP="00D9776C">
      <w:pPr>
        <w:jc w:val="center"/>
        <w:rPr>
          <w:b/>
          <w:color w:val="336600"/>
          <w:sz w:val="36"/>
          <w:szCs w:val="36"/>
        </w:rPr>
      </w:pPr>
    </w:p>
    <w:p w14:paraId="1524A28E" w14:textId="77777777" w:rsidR="00D9776C" w:rsidRPr="00A87472" w:rsidRDefault="00D9776C" w:rsidP="00D9776C">
      <w:pPr>
        <w:rPr>
          <w:b/>
          <w:noProof/>
          <w:lang w:eastAsia="en-IN"/>
        </w:rPr>
      </w:pPr>
      <w:r>
        <w:rPr>
          <w:b/>
          <w:noProof/>
          <w:lang w:eastAsia="en-IN"/>
        </w:rPr>
        <w:drawing>
          <wp:inline distT="0" distB="0" distL="0" distR="0" wp14:anchorId="6C29FC1E" wp14:editId="31FD550F">
            <wp:extent cx="5924550" cy="523875"/>
            <wp:effectExtent l="0" t="38100" r="19050" b="2857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97CE7DF" w14:textId="77777777" w:rsidR="00D9776C" w:rsidRPr="009B5E1A" w:rsidRDefault="00D9776C" w:rsidP="00D9776C">
      <w:pPr>
        <w:jc w:val="center"/>
        <w:rPr>
          <w:b/>
          <w:noProof/>
          <w:lang w:eastAsia="en-IN"/>
        </w:rPr>
      </w:pPr>
    </w:p>
    <w:p w14:paraId="07D81807" w14:textId="77777777" w:rsidR="00D9776C" w:rsidRPr="00042ED6" w:rsidRDefault="00D9776C" w:rsidP="00D9776C">
      <w:pPr>
        <w:jc w:val="center"/>
        <w:rPr>
          <w:b/>
          <w:noProof/>
          <w:color w:val="336600"/>
          <w:lang w:eastAsia="en-IN"/>
        </w:rPr>
      </w:pPr>
      <w:r w:rsidRPr="00042ED6">
        <w:rPr>
          <w:b/>
          <w:noProof/>
          <w:color w:val="336600"/>
          <w:lang w:eastAsia="en-IN"/>
        </w:rPr>
        <w:t xml:space="preserve">Submitted </w:t>
      </w:r>
    </w:p>
    <w:p w14:paraId="081E78FF" w14:textId="2CFBD732" w:rsidR="00D9776C" w:rsidRPr="00243CF9" w:rsidRDefault="00D9776C" w:rsidP="00D9776C">
      <w:pPr>
        <w:jc w:val="center"/>
        <w:rPr>
          <w:b/>
          <w:noProof/>
          <w:color w:val="336600"/>
          <w:sz w:val="40"/>
          <w:lang w:eastAsia="en-IN"/>
        </w:rPr>
      </w:pPr>
      <w:r w:rsidRPr="00F9076C">
        <w:rPr>
          <w:noProof/>
          <w:color w:val="336600"/>
          <w:sz w:val="26"/>
          <w:lang w:eastAsia="en-IN"/>
        </w:rPr>
        <w:t>as part of</w:t>
      </w:r>
      <w:r w:rsidRPr="00F9076C">
        <w:rPr>
          <w:b/>
          <w:noProof/>
          <w:color w:val="336600"/>
          <w:sz w:val="26"/>
          <w:lang w:eastAsia="en-IN"/>
        </w:rPr>
        <w:t xml:space="preserve"> </w:t>
      </w:r>
      <w:r w:rsidR="00066260" w:rsidRPr="00066260">
        <w:rPr>
          <w:b/>
          <w:noProof/>
          <w:color w:val="336600"/>
          <w:sz w:val="32"/>
          <w:lang w:eastAsia="en-IN"/>
        </w:rPr>
        <w:t>BCSE203E: WEB PROGRAMMING</w:t>
      </w:r>
      <w:r>
        <w:rPr>
          <w:b/>
          <w:noProof/>
          <w:color w:val="336600"/>
          <w:sz w:val="32"/>
          <w:lang w:eastAsia="en-IN"/>
        </w:rPr>
        <w:t xml:space="preserve"> (Project)</w:t>
      </w:r>
    </w:p>
    <w:p w14:paraId="141487CF" w14:textId="77777777" w:rsidR="00D9776C" w:rsidRPr="00042ED6" w:rsidRDefault="00D9776C" w:rsidP="00D9776C">
      <w:pPr>
        <w:jc w:val="center"/>
        <w:rPr>
          <w:b/>
          <w:noProof/>
          <w:color w:val="336600"/>
          <w:lang w:eastAsia="en-IN"/>
        </w:rPr>
      </w:pPr>
      <w:r w:rsidRPr="00042ED6">
        <w:rPr>
          <w:b/>
          <w:noProof/>
          <w:color w:val="336600"/>
          <w:lang w:eastAsia="en-IN"/>
        </w:rPr>
        <w:t>by</w:t>
      </w:r>
    </w:p>
    <w:p w14:paraId="72AADA60" w14:textId="77777777" w:rsidR="00D9776C" w:rsidRDefault="00D9776C" w:rsidP="00D9776C">
      <w:pPr>
        <w:rPr>
          <w:noProof/>
          <w:lang w:eastAsia="en-IN"/>
        </w:rPr>
      </w:pPr>
    </w:p>
    <w:p w14:paraId="1F888E56" w14:textId="77777777" w:rsidR="00D9776C" w:rsidRDefault="00D9776C" w:rsidP="00D9776C">
      <w:pPr>
        <w:rPr>
          <w:noProof/>
          <w:lang w:eastAsia="en-IN"/>
        </w:rPr>
      </w:pPr>
    </w:p>
    <w:p w14:paraId="54C93DA7" w14:textId="77777777" w:rsidR="00D9776C" w:rsidRDefault="00D9776C" w:rsidP="00D9776C">
      <w:pPr>
        <w:rPr>
          <w:noProof/>
          <w:lang w:eastAsia="en-IN"/>
        </w:rPr>
      </w:pPr>
      <w:r w:rsidRPr="00175F94">
        <w:rPr>
          <w:noProof/>
          <w:lang w:eastAsia="en-IN"/>
        </w:rPr>
        <w:drawing>
          <wp:anchor distT="0" distB="0" distL="114300" distR="114300" simplePos="0" relativeHeight="251660288" behindDoc="1" locked="0" layoutInCell="1" allowOverlap="1" wp14:anchorId="7512C69D" wp14:editId="764C3CE2">
            <wp:simplePos x="0" y="0"/>
            <wp:positionH relativeFrom="margin">
              <wp:posOffset>768350</wp:posOffset>
            </wp:positionH>
            <wp:positionV relativeFrom="paragraph">
              <wp:posOffset>12700</wp:posOffset>
            </wp:positionV>
            <wp:extent cx="4238625" cy="546100"/>
            <wp:effectExtent l="57150" t="57150" r="0" b="63500"/>
            <wp:wrapTight wrapText="bothSides">
              <wp:wrapPolygon edited="0">
                <wp:start x="777" y="-2260"/>
                <wp:lineTo x="-291" y="-753"/>
                <wp:lineTo x="-291" y="14316"/>
                <wp:lineTo x="777" y="23358"/>
                <wp:lineTo x="21357" y="23358"/>
                <wp:lineTo x="21357" y="-2260"/>
                <wp:lineTo x="777" y="-2260"/>
              </wp:wrapPolygon>
            </wp:wrapTight>
            <wp:docPr id="2080841709" name="Diagram 20808417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p>
    <w:p w14:paraId="474F034A" w14:textId="77777777" w:rsidR="00D9776C" w:rsidRDefault="00D9776C" w:rsidP="00D9776C">
      <w:pPr>
        <w:rPr>
          <w:noProof/>
          <w:lang w:eastAsia="en-IN"/>
        </w:rPr>
      </w:pPr>
    </w:p>
    <w:p w14:paraId="3D3DFCA2" w14:textId="77777777" w:rsidR="00D9776C" w:rsidRDefault="00D9776C" w:rsidP="00D9776C">
      <w:pPr>
        <w:rPr>
          <w:noProof/>
          <w:lang w:eastAsia="en-IN"/>
        </w:rPr>
      </w:pPr>
    </w:p>
    <w:p w14:paraId="0E11A906" w14:textId="77777777" w:rsidR="00D9776C" w:rsidRDefault="00D9776C" w:rsidP="00D9776C">
      <w:pPr>
        <w:rPr>
          <w:noProof/>
          <w:lang w:eastAsia="en-IN"/>
        </w:rPr>
      </w:pPr>
    </w:p>
    <w:p w14:paraId="4E47CE9A" w14:textId="77777777" w:rsidR="00D9776C" w:rsidRDefault="00D9776C" w:rsidP="00D9776C">
      <w:pPr>
        <w:rPr>
          <w:noProof/>
          <w:lang w:eastAsia="en-IN"/>
        </w:rPr>
      </w:pPr>
    </w:p>
    <w:p w14:paraId="3C8CB1A9" w14:textId="77777777" w:rsidR="00D9776C" w:rsidRDefault="00D9776C" w:rsidP="00D9776C">
      <w:pPr>
        <w:rPr>
          <w:noProof/>
          <w:lang w:eastAsia="en-IN"/>
        </w:rPr>
      </w:pPr>
    </w:p>
    <w:p w14:paraId="7C887FED" w14:textId="77777777" w:rsidR="00D9776C" w:rsidRPr="00066260" w:rsidRDefault="00D9776C" w:rsidP="00D9776C">
      <w:pPr>
        <w:jc w:val="center"/>
        <w:rPr>
          <w:b/>
          <w:bCs/>
          <w:noProof/>
          <w:lang w:eastAsia="en-IN"/>
        </w:rPr>
      </w:pPr>
      <w:r w:rsidRPr="00066260">
        <w:rPr>
          <w:b/>
          <w:bCs/>
          <w:noProof/>
          <w:lang w:eastAsia="en-IN"/>
        </w:rPr>
        <w:t>To</w:t>
      </w:r>
    </w:p>
    <w:p w14:paraId="1BA097A4" w14:textId="77777777" w:rsidR="00D9776C" w:rsidRDefault="00D9776C" w:rsidP="00D9776C">
      <w:pPr>
        <w:rPr>
          <w:noProof/>
          <w:lang w:eastAsia="en-IN"/>
        </w:rPr>
      </w:pPr>
    </w:p>
    <w:p w14:paraId="7AE641D2" w14:textId="77777777" w:rsidR="00D9776C" w:rsidRDefault="00D9776C" w:rsidP="00D9776C">
      <w:pPr>
        <w:ind w:firstLine="720"/>
        <w:rPr>
          <w:noProof/>
          <w:lang w:eastAsia="en-IN"/>
        </w:rPr>
      </w:pPr>
      <w:r w:rsidRPr="00175F94">
        <w:rPr>
          <w:noProof/>
          <w:sz w:val="16"/>
          <w:lang w:eastAsia="en-IN"/>
        </w:rPr>
        <w:drawing>
          <wp:inline distT="0" distB="0" distL="0" distR="0" wp14:anchorId="61204738" wp14:editId="55E1E0BC">
            <wp:extent cx="4794885" cy="419100"/>
            <wp:effectExtent l="0" t="38100" r="43815" b="3810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E780DEC" w14:textId="77777777" w:rsidR="00D9776C" w:rsidRDefault="00D9776C" w:rsidP="00D9776C">
      <w:pPr>
        <w:rPr>
          <w:noProof/>
          <w:lang w:eastAsia="en-IN"/>
        </w:rPr>
      </w:pPr>
    </w:p>
    <w:p w14:paraId="0EBB01A9" w14:textId="77777777" w:rsidR="00D9776C" w:rsidRDefault="00D9776C" w:rsidP="00D9776C">
      <w:pPr>
        <w:ind w:left="720"/>
        <w:rPr>
          <w:b/>
          <w:bCs/>
          <w:noProof/>
          <w:lang w:val="en-US" w:eastAsia="en-IN"/>
        </w:rPr>
      </w:pPr>
    </w:p>
    <w:p w14:paraId="373B6BAA" w14:textId="77777777" w:rsidR="00D9776C" w:rsidRPr="00D979CB" w:rsidRDefault="00D9776C" w:rsidP="00D9776C">
      <w:pPr>
        <w:jc w:val="center"/>
        <w:rPr>
          <w:noProof/>
          <w:color w:val="000099"/>
          <w:sz w:val="42"/>
          <w:lang w:eastAsia="en-IN"/>
        </w:rPr>
      </w:pPr>
      <w:r w:rsidRPr="00D979CB">
        <w:rPr>
          <w:b/>
          <w:bCs/>
          <w:noProof/>
          <w:color w:val="000099"/>
          <w:sz w:val="42"/>
          <w:lang w:val="en-US" w:eastAsia="en-IN"/>
        </w:rPr>
        <w:t>School of Computer Science and Engineering</w:t>
      </w:r>
    </w:p>
    <w:p w14:paraId="7D9E263B" w14:textId="77777777" w:rsidR="00D9776C" w:rsidRDefault="00D9776C" w:rsidP="00D9776C">
      <w:pPr>
        <w:rPr>
          <w:noProof/>
          <w:lang w:eastAsia="en-IN"/>
        </w:rPr>
      </w:pPr>
      <w:r w:rsidRPr="00175F94">
        <w:rPr>
          <w:noProof/>
          <w:lang w:eastAsia="en-IN"/>
        </w:rPr>
        <w:drawing>
          <wp:anchor distT="0" distB="0" distL="114300" distR="114300" simplePos="0" relativeHeight="251659264" behindDoc="0" locked="0" layoutInCell="1" allowOverlap="1" wp14:anchorId="2B2F05D0" wp14:editId="45FECE29">
            <wp:simplePos x="0" y="0"/>
            <wp:positionH relativeFrom="margin">
              <wp:posOffset>956945</wp:posOffset>
            </wp:positionH>
            <wp:positionV relativeFrom="paragraph">
              <wp:posOffset>326797</wp:posOffset>
            </wp:positionV>
            <wp:extent cx="4243705" cy="1328420"/>
            <wp:effectExtent l="19050" t="0" r="23495" b="40513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23" cstate="print">
                      <a:duotone>
                        <a:prstClr val="black"/>
                        <a:schemeClr val="accent6">
                          <a:lumMod val="20000"/>
                          <a:lumOff val="80000"/>
                          <a:tint val="45000"/>
                          <a:satMod val="400000"/>
                        </a:schemeClr>
                      </a:duotone>
                      <a:extLst>
                        <a:ext uri="{28A0092B-C50C-407E-A947-70E740481C1C}">
                          <a14:useLocalDpi xmlns:a14="http://schemas.microsoft.com/office/drawing/2010/main" val="0"/>
                        </a:ext>
                      </a:extLst>
                    </a:blip>
                    <a:srcRect l="-1477" t="6174" r="-2326" b="-1867"/>
                    <a:stretch/>
                  </pic:blipFill>
                  <pic:spPr bwMode="auto">
                    <a:xfrm>
                      <a:off x="0" y="0"/>
                      <a:ext cx="4243705" cy="13284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2D9E98" w14:textId="0207E7C0" w:rsidR="00D9776C" w:rsidRPr="00042ED6" w:rsidRDefault="00066260" w:rsidP="00D9776C">
      <w:pPr>
        <w:jc w:val="center"/>
        <w:rPr>
          <w:b/>
          <w:noProof/>
          <w:color w:val="000099"/>
          <w:sz w:val="32"/>
          <w:lang w:eastAsia="en-IN"/>
        </w:rPr>
      </w:pPr>
      <w:r>
        <w:rPr>
          <w:b/>
          <w:noProof/>
          <w:color w:val="000099"/>
          <w:sz w:val="32"/>
          <w:lang w:eastAsia="en-IN"/>
        </w:rPr>
        <w:t>April 2026</w:t>
      </w:r>
    </w:p>
    <w:p w14:paraId="6C4A304C" w14:textId="77777777" w:rsidR="00693217" w:rsidRPr="00693217" w:rsidRDefault="00A61BDD" w:rsidP="003334D3">
      <w:pPr>
        <w:jc w:val="center"/>
        <w:rPr>
          <w:b/>
          <w:sz w:val="38"/>
        </w:rPr>
      </w:pPr>
      <w:r>
        <w:rPr>
          <w:noProof/>
          <w:lang w:eastAsia="en-IN"/>
        </w:rPr>
        <w:br w:type="page"/>
      </w:r>
      <w:r w:rsidR="00693217" w:rsidRPr="00693217">
        <w:rPr>
          <w:b/>
          <w:sz w:val="38"/>
        </w:rPr>
        <w:lastRenderedPageBreak/>
        <w:t>Index</w:t>
      </w:r>
    </w:p>
    <w:tbl>
      <w:tblPr>
        <w:tblStyle w:val="ListTable4-Accent5"/>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6862"/>
        <w:gridCol w:w="1243"/>
      </w:tblGrid>
      <w:tr w:rsidR="00693217" w:rsidRPr="009B5E1A" w14:paraId="00ACAEE1" w14:textId="77777777" w:rsidTr="00847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Borders>
              <w:top w:val="none" w:sz="0" w:space="0" w:color="auto"/>
              <w:left w:val="none" w:sz="0" w:space="0" w:color="auto"/>
              <w:bottom w:val="none" w:sz="0" w:space="0" w:color="auto"/>
            </w:tcBorders>
          </w:tcPr>
          <w:p w14:paraId="752BCA5E" w14:textId="77777777" w:rsidR="00693217" w:rsidRPr="00974326" w:rsidRDefault="00276550" w:rsidP="00DA3A6F">
            <w:pPr>
              <w:spacing w:before="120"/>
              <w:jc w:val="both"/>
              <w:rPr>
                <w:color w:val="FFFFFF" w:themeColor="background1"/>
              </w:rPr>
            </w:pPr>
            <w:r w:rsidRPr="00974326">
              <w:rPr>
                <w:color w:val="FFFFFF" w:themeColor="background1"/>
              </w:rPr>
              <w:t>Chapter</w:t>
            </w:r>
          </w:p>
        </w:tc>
        <w:tc>
          <w:tcPr>
            <w:tcW w:w="6862" w:type="dxa"/>
            <w:tcBorders>
              <w:top w:val="none" w:sz="0" w:space="0" w:color="auto"/>
              <w:bottom w:val="none" w:sz="0" w:space="0" w:color="auto"/>
            </w:tcBorders>
          </w:tcPr>
          <w:p w14:paraId="2BFF749B" w14:textId="77777777" w:rsidR="00693217" w:rsidRPr="00974326" w:rsidRDefault="00974326" w:rsidP="00DA3A6F">
            <w:pPr>
              <w:spacing w:before="12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Topic</w:t>
            </w:r>
          </w:p>
        </w:tc>
        <w:tc>
          <w:tcPr>
            <w:tcW w:w="1243" w:type="dxa"/>
            <w:tcBorders>
              <w:top w:val="none" w:sz="0" w:space="0" w:color="auto"/>
              <w:bottom w:val="none" w:sz="0" w:space="0" w:color="auto"/>
              <w:right w:val="none" w:sz="0" w:space="0" w:color="auto"/>
            </w:tcBorders>
          </w:tcPr>
          <w:p w14:paraId="02292CEA" w14:textId="77777777" w:rsidR="00693217" w:rsidRPr="00974326" w:rsidRDefault="00383099" w:rsidP="00DA3A6F">
            <w:pPr>
              <w:spacing w:before="120"/>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974326">
              <w:rPr>
                <w:color w:val="FFFFFF" w:themeColor="background1"/>
              </w:rPr>
              <w:t xml:space="preserve">Page </w:t>
            </w:r>
            <w:r w:rsidR="00693217" w:rsidRPr="00974326">
              <w:rPr>
                <w:color w:val="FFFFFF" w:themeColor="background1"/>
              </w:rPr>
              <w:t>No</w:t>
            </w:r>
            <w:r w:rsidR="00AE458F" w:rsidRPr="00974326">
              <w:rPr>
                <w:color w:val="FFFFFF" w:themeColor="background1"/>
              </w:rPr>
              <w:t>.</w:t>
            </w:r>
          </w:p>
        </w:tc>
      </w:tr>
      <w:tr w:rsidR="00693217" w:rsidRPr="009B5E1A" w14:paraId="3C7DE3D8" w14:textId="77777777" w:rsidTr="001060A4">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70" w:type="dxa"/>
          </w:tcPr>
          <w:p w14:paraId="7BBDA51C" w14:textId="77777777" w:rsidR="00693217" w:rsidRPr="009B5E1A" w:rsidRDefault="00276550" w:rsidP="00DA3A6F">
            <w:pPr>
              <w:spacing w:before="120"/>
              <w:jc w:val="center"/>
            </w:pPr>
            <w:r w:rsidRPr="009B5E1A">
              <w:t>1</w:t>
            </w:r>
          </w:p>
        </w:tc>
        <w:tc>
          <w:tcPr>
            <w:tcW w:w="6862" w:type="dxa"/>
          </w:tcPr>
          <w:p w14:paraId="35741CED" w14:textId="635732C2" w:rsidR="00693217" w:rsidRPr="009B5E1A" w:rsidRDefault="006B41EC" w:rsidP="00DA3A6F">
            <w:pPr>
              <w:spacing w:before="120"/>
              <w:jc w:val="both"/>
              <w:cnfStyle w:val="000000100000" w:firstRow="0" w:lastRow="0" w:firstColumn="0" w:lastColumn="0" w:oddVBand="0" w:evenVBand="0" w:oddHBand="1" w:evenHBand="0" w:firstRowFirstColumn="0" w:firstRowLastColumn="0" w:lastRowFirstColumn="0" w:lastRowLastColumn="0"/>
            </w:pPr>
            <w:r w:rsidRPr="006B41EC">
              <w:t>Introduction</w:t>
            </w:r>
          </w:p>
        </w:tc>
        <w:tc>
          <w:tcPr>
            <w:tcW w:w="1243" w:type="dxa"/>
          </w:tcPr>
          <w:p w14:paraId="42867D33" w14:textId="77777777" w:rsidR="00693217" w:rsidRPr="009B5E1A" w:rsidRDefault="00693217" w:rsidP="00DA3A6F">
            <w:pPr>
              <w:spacing w:before="120"/>
              <w:jc w:val="center"/>
              <w:cnfStyle w:val="000000100000" w:firstRow="0" w:lastRow="0" w:firstColumn="0" w:lastColumn="0" w:oddVBand="0" w:evenVBand="0" w:oddHBand="1" w:evenHBand="0" w:firstRowFirstColumn="0" w:firstRowLastColumn="0" w:lastRowFirstColumn="0" w:lastRowLastColumn="0"/>
            </w:pPr>
            <w:r w:rsidRPr="009B5E1A">
              <w:t>1</w:t>
            </w:r>
          </w:p>
        </w:tc>
      </w:tr>
      <w:tr w:rsidR="00693217" w:rsidRPr="009B5E1A" w14:paraId="5E6D7A2C" w14:textId="77777777" w:rsidTr="00847C8C">
        <w:tc>
          <w:tcPr>
            <w:cnfStyle w:val="001000000000" w:firstRow="0" w:lastRow="0" w:firstColumn="1" w:lastColumn="0" w:oddVBand="0" w:evenVBand="0" w:oddHBand="0" w:evenHBand="0" w:firstRowFirstColumn="0" w:firstRowLastColumn="0" w:lastRowFirstColumn="0" w:lastRowLastColumn="0"/>
            <w:tcW w:w="1070" w:type="dxa"/>
          </w:tcPr>
          <w:p w14:paraId="449AB8E6" w14:textId="271D9784" w:rsidR="00693217" w:rsidRPr="009B5E1A" w:rsidRDefault="006B41EC" w:rsidP="00DA3A6F">
            <w:pPr>
              <w:spacing w:before="120"/>
              <w:jc w:val="center"/>
            </w:pPr>
            <w:r>
              <w:t>1.1</w:t>
            </w:r>
          </w:p>
        </w:tc>
        <w:tc>
          <w:tcPr>
            <w:tcW w:w="6862" w:type="dxa"/>
          </w:tcPr>
          <w:p w14:paraId="7EB42AD0" w14:textId="75C72D3A" w:rsidR="00693217" w:rsidRPr="009B5E1A" w:rsidRDefault="006B41EC" w:rsidP="00DA3A6F">
            <w:pPr>
              <w:spacing w:before="120"/>
              <w:jc w:val="both"/>
              <w:cnfStyle w:val="000000000000" w:firstRow="0" w:lastRow="0" w:firstColumn="0" w:lastColumn="0" w:oddVBand="0" w:evenVBand="0" w:oddHBand="0" w:evenHBand="0" w:firstRowFirstColumn="0" w:firstRowLastColumn="0" w:lastRowFirstColumn="0" w:lastRowLastColumn="0"/>
            </w:pPr>
            <w:r w:rsidRPr="006B41EC">
              <w:t>Project Overview</w:t>
            </w:r>
          </w:p>
        </w:tc>
        <w:tc>
          <w:tcPr>
            <w:tcW w:w="1243" w:type="dxa"/>
          </w:tcPr>
          <w:p w14:paraId="60DB76E8" w14:textId="438C4DBF" w:rsidR="00693217" w:rsidRPr="009B5E1A" w:rsidRDefault="00693217" w:rsidP="00DA3A6F">
            <w:pPr>
              <w:spacing w:before="120"/>
              <w:jc w:val="center"/>
              <w:cnfStyle w:val="000000000000" w:firstRow="0" w:lastRow="0" w:firstColumn="0" w:lastColumn="0" w:oddVBand="0" w:evenVBand="0" w:oddHBand="0" w:evenHBand="0" w:firstRowFirstColumn="0" w:firstRowLastColumn="0" w:lastRowFirstColumn="0" w:lastRowLastColumn="0"/>
            </w:pPr>
          </w:p>
        </w:tc>
      </w:tr>
      <w:tr w:rsidR="00693217" w:rsidRPr="009B5E1A" w14:paraId="13B13D6A" w14:textId="77777777" w:rsidTr="0084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28F4C64C" w14:textId="4925AF7C" w:rsidR="00693217" w:rsidRPr="009B5E1A" w:rsidRDefault="006B41EC" w:rsidP="00DA3A6F">
            <w:pPr>
              <w:spacing w:before="120"/>
              <w:jc w:val="center"/>
            </w:pPr>
            <w:r w:rsidRPr="006B41EC">
              <w:t>1.2</w:t>
            </w:r>
          </w:p>
        </w:tc>
        <w:tc>
          <w:tcPr>
            <w:tcW w:w="6862" w:type="dxa"/>
          </w:tcPr>
          <w:p w14:paraId="5168230E" w14:textId="47D4C8BC" w:rsidR="00693217" w:rsidRPr="009B5E1A" w:rsidRDefault="006B41EC" w:rsidP="00DA3A6F">
            <w:pPr>
              <w:spacing w:before="120"/>
              <w:jc w:val="both"/>
              <w:cnfStyle w:val="000000100000" w:firstRow="0" w:lastRow="0" w:firstColumn="0" w:lastColumn="0" w:oddVBand="0" w:evenVBand="0" w:oddHBand="1" w:evenHBand="0" w:firstRowFirstColumn="0" w:firstRowLastColumn="0" w:lastRowFirstColumn="0" w:lastRowLastColumn="0"/>
            </w:pPr>
            <w:r w:rsidRPr="006B41EC">
              <w:t>Objectives of the Project</w:t>
            </w:r>
          </w:p>
        </w:tc>
        <w:tc>
          <w:tcPr>
            <w:tcW w:w="1243" w:type="dxa"/>
          </w:tcPr>
          <w:p w14:paraId="2315BAF0" w14:textId="77777777" w:rsidR="00693217" w:rsidRPr="009B5E1A" w:rsidRDefault="00693217" w:rsidP="00DA3A6F">
            <w:pPr>
              <w:spacing w:before="120"/>
              <w:jc w:val="both"/>
              <w:cnfStyle w:val="000000100000" w:firstRow="0" w:lastRow="0" w:firstColumn="0" w:lastColumn="0" w:oddVBand="0" w:evenVBand="0" w:oddHBand="1" w:evenHBand="0" w:firstRowFirstColumn="0" w:firstRowLastColumn="0" w:lastRowFirstColumn="0" w:lastRowLastColumn="0"/>
            </w:pPr>
          </w:p>
        </w:tc>
      </w:tr>
      <w:tr w:rsidR="00693217" w:rsidRPr="009B5E1A" w14:paraId="1FF7A52E" w14:textId="77777777" w:rsidTr="00847C8C">
        <w:tc>
          <w:tcPr>
            <w:cnfStyle w:val="001000000000" w:firstRow="0" w:lastRow="0" w:firstColumn="1" w:lastColumn="0" w:oddVBand="0" w:evenVBand="0" w:oddHBand="0" w:evenHBand="0" w:firstRowFirstColumn="0" w:firstRowLastColumn="0" w:lastRowFirstColumn="0" w:lastRowLastColumn="0"/>
            <w:tcW w:w="1070" w:type="dxa"/>
          </w:tcPr>
          <w:p w14:paraId="118DD624" w14:textId="29318138" w:rsidR="00693217" w:rsidRPr="009B5E1A" w:rsidRDefault="006B41EC" w:rsidP="00DA3A6F">
            <w:pPr>
              <w:spacing w:before="120"/>
              <w:jc w:val="center"/>
            </w:pPr>
            <w:r>
              <w:t>2</w:t>
            </w:r>
          </w:p>
        </w:tc>
        <w:tc>
          <w:tcPr>
            <w:tcW w:w="6862" w:type="dxa"/>
          </w:tcPr>
          <w:p w14:paraId="095CD343" w14:textId="750DB04D" w:rsidR="00693217" w:rsidRPr="009B5E1A" w:rsidRDefault="006B41EC" w:rsidP="006B41EC">
            <w:pPr>
              <w:spacing w:before="120"/>
              <w:jc w:val="both"/>
              <w:cnfStyle w:val="000000000000" w:firstRow="0" w:lastRow="0" w:firstColumn="0" w:lastColumn="0" w:oddVBand="0" w:evenVBand="0" w:oddHBand="0" w:evenHBand="0" w:firstRowFirstColumn="0" w:firstRowLastColumn="0" w:lastRowFirstColumn="0" w:lastRowLastColumn="0"/>
            </w:pPr>
            <w:r w:rsidRPr="006B41EC">
              <w:t>Technologies Used</w:t>
            </w:r>
          </w:p>
        </w:tc>
        <w:tc>
          <w:tcPr>
            <w:tcW w:w="1243" w:type="dxa"/>
          </w:tcPr>
          <w:p w14:paraId="49215CF3" w14:textId="77777777" w:rsidR="00693217" w:rsidRPr="009B5E1A" w:rsidRDefault="00693217" w:rsidP="00DA3A6F">
            <w:pPr>
              <w:spacing w:before="120"/>
              <w:jc w:val="both"/>
              <w:cnfStyle w:val="000000000000" w:firstRow="0" w:lastRow="0" w:firstColumn="0" w:lastColumn="0" w:oddVBand="0" w:evenVBand="0" w:oddHBand="0" w:evenHBand="0" w:firstRowFirstColumn="0" w:firstRowLastColumn="0" w:lastRowFirstColumn="0" w:lastRowLastColumn="0"/>
            </w:pPr>
          </w:p>
        </w:tc>
      </w:tr>
      <w:tr w:rsidR="00693217" w:rsidRPr="009B5E1A" w14:paraId="7C6F352F" w14:textId="77777777" w:rsidTr="0084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7A889373" w14:textId="689E6237" w:rsidR="00693217" w:rsidRPr="009B5E1A" w:rsidRDefault="006B41EC" w:rsidP="00DA3A6F">
            <w:pPr>
              <w:spacing w:before="120"/>
              <w:jc w:val="center"/>
            </w:pPr>
            <w:r>
              <w:t>3</w:t>
            </w:r>
          </w:p>
        </w:tc>
        <w:tc>
          <w:tcPr>
            <w:tcW w:w="6862" w:type="dxa"/>
          </w:tcPr>
          <w:p w14:paraId="648D9664" w14:textId="33E33192" w:rsidR="00693217" w:rsidRPr="009B5E1A" w:rsidRDefault="006B41EC" w:rsidP="006B41EC">
            <w:pPr>
              <w:spacing w:before="120"/>
              <w:jc w:val="both"/>
              <w:cnfStyle w:val="000000100000" w:firstRow="0" w:lastRow="0" w:firstColumn="0" w:lastColumn="0" w:oddVBand="0" w:evenVBand="0" w:oddHBand="1" w:evenHBand="0" w:firstRowFirstColumn="0" w:firstRowLastColumn="0" w:lastRowFirstColumn="0" w:lastRowLastColumn="0"/>
            </w:pPr>
            <w:r w:rsidRPr="006B41EC">
              <w:t>System Design and Application Structure</w:t>
            </w:r>
          </w:p>
        </w:tc>
        <w:tc>
          <w:tcPr>
            <w:tcW w:w="1243" w:type="dxa"/>
          </w:tcPr>
          <w:p w14:paraId="26CF5EA9" w14:textId="77777777" w:rsidR="00693217" w:rsidRPr="009B5E1A" w:rsidRDefault="00693217" w:rsidP="00DA3A6F">
            <w:pPr>
              <w:spacing w:before="120"/>
              <w:jc w:val="both"/>
              <w:cnfStyle w:val="000000100000" w:firstRow="0" w:lastRow="0" w:firstColumn="0" w:lastColumn="0" w:oddVBand="0" w:evenVBand="0" w:oddHBand="1" w:evenHBand="0" w:firstRowFirstColumn="0" w:firstRowLastColumn="0" w:lastRowFirstColumn="0" w:lastRowLastColumn="0"/>
            </w:pPr>
          </w:p>
        </w:tc>
      </w:tr>
      <w:tr w:rsidR="00693217" w:rsidRPr="009B5E1A" w14:paraId="3389759B" w14:textId="77777777" w:rsidTr="00847C8C">
        <w:tc>
          <w:tcPr>
            <w:cnfStyle w:val="001000000000" w:firstRow="0" w:lastRow="0" w:firstColumn="1" w:lastColumn="0" w:oddVBand="0" w:evenVBand="0" w:oddHBand="0" w:evenHBand="0" w:firstRowFirstColumn="0" w:firstRowLastColumn="0" w:lastRowFirstColumn="0" w:lastRowLastColumn="0"/>
            <w:tcW w:w="1070" w:type="dxa"/>
          </w:tcPr>
          <w:p w14:paraId="51584A54" w14:textId="24138EB2" w:rsidR="00693217" w:rsidRPr="009B5E1A" w:rsidRDefault="006B41EC" w:rsidP="00DA3A6F">
            <w:pPr>
              <w:spacing w:before="120"/>
              <w:jc w:val="center"/>
            </w:pPr>
            <w:r>
              <w:t>4</w:t>
            </w:r>
          </w:p>
        </w:tc>
        <w:tc>
          <w:tcPr>
            <w:tcW w:w="6862" w:type="dxa"/>
          </w:tcPr>
          <w:p w14:paraId="432854E7" w14:textId="12738278" w:rsidR="00693217" w:rsidRPr="009B5E1A" w:rsidRDefault="006B41EC" w:rsidP="00DA3A6F">
            <w:pPr>
              <w:spacing w:before="120"/>
              <w:jc w:val="both"/>
              <w:cnfStyle w:val="000000000000" w:firstRow="0" w:lastRow="0" w:firstColumn="0" w:lastColumn="0" w:oddVBand="0" w:evenVBand="0" w:oddHBand="0" w:evenHBand="0" w:firstRowFirstColumn="0" w:firstRowLastColumn="0" w:lastRowFirstColumn="0" w:lastRowLastColumn="0"/>
            </w:pPr>
            <w:r w:rsidRPr="006B41EC">
              <w:t>Implementation</w:t>
            </w:r>
          </w:p>
        </w:tc>
        <w:tc>
          <w:tcPr>
            <w:tcW w:w="1243" w:type="dxa"/>
          </w:tcPr>
          <w:p w14:paraId="7D4DFA54" w14:textId="77777777" w:rsidR="00693217" w:rsidRPr="009B5E1A" w:rsidRDefault="00693217" w:rsidP="00DA3A6F">
            <w:pPr>
              <w:spacing w:before="120"/>
              <w:jc w:val="both"/>
              <w:cnfStyle w:val="000000000000" w:firstRow="0" w:lastRow="0" w:firstColumn="0" w:lastColumn="0" w:oddVBand="0" w:evenVBand="0" w:oddHBand="0" w:evenHBand="0" w:firstRowFirstColumn="0" w:firstRowLastColumn="0" w:lastRowFirstColumn="0" w:lastRowLastColumn="0"/>
            </w:pPr>
          </w:p>
        </w:tc>
      </w:tr>
      <w:tr w:rsidR="00693217" w:rsidRPr="009B5E1A" w14:paraId="2701D897" w14:textId="77777777" w:rsidTr="0084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3B719659" w14:textId="0D2D9471" w:rsidR="00693217" w:rsidRPr="009B5E1A" w:rsidRDefault="006B41EC" w:rsidP="006B41EC">
            <w:pPr>
              <w:spacing w:before="120"/>
              <w:jc w:val="center"/>
            </w:pPr>
            <w:r>
              <w:t>5</w:t>
            </w:r>
          </w:p>
        </w:tc>
        <w:tc>
          <w:tcPr>
            <w:tcW w:w="6862" w:type="dxa"/>
          </w:tcPr>
          <w:p w14:paraId="0FA1A269" w14:textId="4FCDC36A" w:rsidR="00693217" w:rsidRPr="009B5E1A" w:rsidRDefault="006B41EC" w:rsidP="006B41EC">
            <w:pPr>
              <w:spacing w:before="120"/>
              <w:jc w:val="both"/>
              <w:cnfStyle w:val="000000100000" w:firstRow="0" w:lastRow="0" w:firstColumn="0" w:lastColumn="0" w:oddVBand="0" w:evenVBand="0" w:oddHBand="1" w:evenHBand="0" w:firstRowFirstColumn="0" w:firstRowLastColumn="0" w:lastRowFirstColumn="0" w:lastRowLastColumn="0"/>
            </w:pPr>
            <w:r w:rsidRPr="006B41EC">
              <w:t>Results and Output Screens</w:t>
            </w:r>
          </w:p>
        </w:tc>
        <w:tc>
          <w:tcPr>
            <w:tcW w:w="1243" w:type="dxa"/>
          </w:tcPr>
          <w:p w14:paraId="46E053F6" w14:textId="77777777" w:rsidR="00693217" w:rsidRPr="009B5E1A" w:rsidRDefault="00693217" w:rsidP="00DA3A6F">
            <w:pPr>
              <w:spacing w:before="120"/>
              <w:jc w:val="both"/>
              <w:cnfStyle w:val="000000100000" w:firstRow="0" w:lastRow="0" w:firstColumn="0" w:lastColumn="0" w:oddVBand="0" w:evenVBand="0" w:oddHBand="1" w:evenHBand="0" w:firstRowFirstColumn="0" w:firstRowLastColumn="0" w:lastRowFirstColumn="0" w:lastRowLastColumn="0"/>
            </w:pPr>
          </w:p>
        </w:tc>
      </w:tr>
      <w:tr w:rsidR="00693217" w:rsidRPr="009B5E1A" w14:paraId="2142F24B" w14:textId="77777777" w:rsidTr="00847C8C">
        <w:tc>
          <w:tcPr>
            <w:cnfStyle w:val="001000000000" w:firstRow="0" w:lastRow="0" w:firstColumn="1" w:lastColumn="0" w:oddVBand="0" w:evenVBand="0" w:oddHBand="0" w:evenHBand="0" w:firstRowFirstColumn="0" w:firstRowLastColumn="0" w:lastRowFirstColumn="0" w:lastRowLastColumn="0"/>
            <w:tcW w:w="1070" w:type="dxa"/>
          </w:tcPr>
          <w:p w14:paraId="0CDED2A1" w14:textId="51D5F20A" w:rsidR="00693217" w:rsidRPr="009B5E1A" w:rsidRDefault="006B41EC" w:rsidP="006B41EC">
            <w:pPr>
              <w:spacing w:before="120"/>
              <w:jc w:val="center"/>
            </w:pPr>
            <w:r>
              <w:t>6</w:t>
            </w:r>
          </w:p>
        </w:tc>
        <w:tc>
          <w:tcPr>
            <w:tcW w:w="6862" w:type="dxa"/>
          </w:tcPr>
          <w:p w14:paraId="5B431FB0" w14:textId="54EDB515" w:rsidR="00693217" w:rsidRPr="009B5E1A" w:rsidRDefault="006B41EC" w:rsidP="006B41EC">
            <w:pPr>
              <w:spacing w:before="120"/>
              <w:jc w:val="both"/>
              <w:cnfStyle w:val="000000000000" w:firstRow="0" w:lastRow="0" w:firstColumn="0" w:lastColumn="0" w:oddVBand="0" w:evenVBand="0" w:oddHBand="0" w:evenHBand="0" w:firstRowFirstColumn="0" w:firstRowLastColumn="0" w:lastRowFirstColumn="0" w:lastRowLastColumn="0"/>
            </w:pPr>
            <w:r w:rsidRPr="006B41EC">
              <w:t>Challenges Faced</w:t>
            </w:r>
          </w:p>
        </w:tc>
        <w:tc>
          <w:tcPr>
            <w:tcW w:w="1243" w:type="dxa"/>
          </w:tcPr>
          <w:p w14:paraId="39237B6E" w14:textId="77777777" w:rsidR="00693217" w:rsidRPr="009B5E1A" w:rsidRDefault="00693217" w:rsidP="00DA3A6F">
            <w:pPr>
              <w:spacing w:before="120"/>
              <w:jc w:val="both"/>
              <w:cnfStyle w:val="000000000000" w:firstRow="0" w:lastRow="0" w:firstColumn="0" w:lastColumn="0" w:oddVBand="0" w:evenVBand="0" w:oddHBand="0" w:evenHBand="0" w:firstRowFirstColumn="0" w:firstRowLastColumn="0" w:lastRowFirstColumn="0" w:lastRowLastColumn="0"/>
            </w:pPr>
          </w:p>
        </w:tc>
      </w:tr>
      <w:tr w:rsidR="00635AFE" w:rsidRPr="009B5E1A" w14:paraId="39123164" w14:textId="77777777" w:rsidTr="0084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0AFE6FE5" w14:textId="2D828FC5" w:rsidR="00635AFE" w:rsidRPr="009B5E1A" w:rsidRDefault="006B41EC" w:rsidP="00635AFE">
            <w:pPr>
              <w:spacing w:before="120"/>
              <w:jc w:val="center"/>
            </w:pPr>
            <w:r>
              <w:t>7</w:t>
            </w:r>
          </w:p>
        </w:tc>
        <w:tc>
          <w:tcPr>
            <w:tcW w:w="6862" w:type="dxa"/>
          </w:tcPr>
          <w:p w14:paraId="5E176275" w14:textId="49F818D9" w:rsidR="00635AFE" w:rsidRPr="009B5E1A" w:rsidRDefault="006B41EC" w:rsidP="005E0239">
            <w:pPr>
              <w:spacing w:before="120"/>
              <w:jc w:val="both"/>
              <w:cnfStyle w:val="000000100000" w:firstRow="0" w:lastRow="0" w:firstColumn="0" w:lastColumn="0" w:oddVBand="0" w:evenVBand="0" w:oddHBand="1" w:evenHBand="0" w:firstRowFirstColumn="0" w:firstRowLastColumn="0" w:lastRowFirstColumn="0" w:lastRowLastColumn="0"/>
            </w:pPr>
            <w:r w:rsidRPr="006B41EC">
              <w:t>Applications of the Developed System</w:t>
            </w:r>
          </w:p>
        </w:tc>
        <w:tc>
          <w:tcPr>
            <w:tcW w:w="1243" w:type="dxa"/>
          </w:tcPr>
          <w:p w14:paraId="4228FA2C" w14:textId="77777777" w:rsidR="00635AFE" w:rsidRPr="009B5E1A" w:rsidRDefault="00635AFE" w:rsidP="00635AFE">
            <w:pPr>
              <w:spacing w:before="120"/>
              <w:jc w:val="both"/>
              <w:cnfStyle w:val="000000100000" w:firstRow="0" w:lastRow="0" w:firstColumn="0" w:lastColumn="0" w:oddVBand="0" w:evenVBand="0" w:oddHBand="1" w:evenHBand="0" w:firstRowFirstColumn="0" w:firstRowLastColumn="0" w:lastRowFirstColumn="0" w:lastRowLastColumn="0"/>
            </w:pPr>
          </w:p>
        </w:tc>
      </w:tr>
      <w:tr w:rsidR="00635AFE" w:rsidRPr="009B5E1A" w14:paraId="3ECDAFA2" w14:textId="77777777" w:rsidTr="00847C8C">
        <w:tc>
          <w:tcPr>
            <w:cnfStyle w:val="001000000000" w:firstRow="0" w:lastRow="0" w:firstColumn="1" w:lastColumn="0" w:oddVBand="0" w:evenVBand="0" w:oddHBand="0" w:evenHBand="0" w:firstRowFirstColumn="0" w:firstRowLastColumn="0" w:lastRowFirstColumn="0" w:lastRowLastColumn="0"/>
            <w:tcW w:w="1070" w:type="dxa"/>
          </w:tcPr>
          <w:p w14:paraId="5ED89E2F" w14:textId="28547CB6" w:rsidR="00635AFE" w:rsidRPr="009B5E1A" w:rsidRDefault="006B41EC" w:rsidP="00635AFE">
            <w:pPr>
              <w:spacing w:before="120"/>
              <w:jc w:val="center"/>
            </w:pPr>
            <w:r>
              <w:t>8</w:t>
            </w:r>
          </w:p>
        </w:tc>
        <w:tc>
          <w:tcPr>
            <w:tcW w:w="6862" w:type="dxa"/>
          </w:tcPr>
          <w:p w14:paraId="3739685C" w14:textId="435D5EE3" w:rsidR="00635AFE" w:rsidRPr="009B5E1A" w:rsidRDefault="006B41EC" w:rsidP="005E0239">
            <w:pPr>
              <w:spacing w:before="120"/>
              <w:jc w:val="both"/>
              <w:cnfStyle w:val="000000000000" w:firstRow="0" w:lastRow="0" w:firstColumn="0" w:lastColumn="0" w:oddVBand="0" w:evenVBand="0" w:oddHBand="0" w:evenHBand="0" w:firstRowFirstColumn="0" w:firstRowLastColumn="0" w:lastRowFirstColumn="0" w:lastRowLastColumn="0"/>
            </w:pPr>
            <w:r w:rsidRPr="006B41EC">
              <w:t>Future Scope</w:t>
            </w:r>
          </w:p>
        </w:tc>
        <w:tc>
          <w:tcPr>
            <w:tcW w:w="1243" w:type="dxa"/>
          </w:tcPr>
          <w:p w14:paraId="306571DB" w14:textId="77777777" w:rsidR="00635AFE" w:rsidRPr="009B5E1A" w:rsidRDefault="00635AFE" w:rsidP="00635AFE">
            <w:pPr>
              <w:spacing w:before="120"/>
              <w:jc w:val="both"/>
              <w:cnfStyle w:val="000000000000" w:firstRow="0" w:lastRow="0" w:firstColumn="0" w:lastColumn="0" w:oddVBand="0" w:evenVBand="0" w:oddHBand="0" w:evenHBand="0" w:firstRowFirstColumn="0" w:firstRowLastColumn="0" w:lastRowFirstColumn="0" w:lastRowLastColumn="0"/>
            </w:pPr>
          </w:p>
        </w:tc>
      </w:tr>
      <w:tr w:rsidR="00635AFE" w:rsidRPr="009B5E1A" w14:paraId="37909FA4" w14:textId="77777777" w:rsidTr="00847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73B675CC" w14:textId="329DEABE" w:rsidR="00635AFE" w:rsidRPr="009B5E1A" w:rsidRDefault="006B41EC" w:rsidP="006B41EC">
            <w:pPr>
              <w:spacing w:before="120"/>
              <w:jc w:val="center"/>
            </w:pPr>
            <w:r>
              <w:t>9</w:t>
            </w:r>
          </w:p>
        </w:tc>
        <w:tc>
          <w:tcPr>
            <w:tcW w:w="6862" w:type="dxa"/>
          </w:tcPr>
          <w:p w14:paraId="39D1FF62" w14:textId="5907F7C8" w:rsidR="00635AFE" w:rsidRPr="009B5E1A" w:rsidRDefault="006B41EC" w:rsidP="006B41EC">
            <w:pPr>
              <w:spacing w:before="120"/>
              <w:jc w:val="both"/>
              <w:cnfStyle w:val="000000100000" w:firstRow="0" w:lastRow="0" w:firstColumn="0" w:lastColumn="0" w:oddVBand="0" w:evenVBand="0" w:oddHBand="1" w:evenHBand="0" w:firstRowFirstColumn="0" w:firstRowLastColumn="0" w:lastRowFirstColumn="0" w:lastRowLastColumn="0"/>
            </w:pPr>
            <w:r w:rsidRPr="006B41EC">
              <w:t>Conclusion</w:t>
            </w:r>
          </w:p>
        </w:tc>
        <w:tc>
          <w:tcPr>
            <w:tcW w:w="1243" w:type="dxa"/>
          </w:tcPr>
          <w:p w14:paraId="483F1836" w14:textId="77777777" w:rsidR="00635AFE" w:rsidRPr="009B5E1A" w:rsidRDefault="00635AFE" w:rsidP="00635AFE">
            <w:pPr>
              <w:spacing w:before="120"/>
              <w:jc w:val="both"/>
              <w:cnfStyle w:val="000000100000" w:firstRow="0" w:lastRow="0" w:firstColumn="0" w:lastColumn="0" w:oddVBand="0" w:evenVBand="0" w:oddHBand="1" w:evenHBand="0" w:firstRowFirstColumn="0" w:firstRowLastColumn="0" w:lastRowFirstColumn="0" w:lastRowLastColumn="0"/>
            </w:pPr>
          </w:p>
        </w:tc>
      </w:tr>
    </w:tbl>
    <w:p w14:paraId="1EFA8081" w14:textId="77777777" w:rsidR="00693217" w:rsidRDefault="00693217" w:rsidP="00E8354B">
      <w:pPr>
        <w:jc w:val="both"/>
      </w:pPr>
    </w:p>
    <w:p w14:paraId="0B209C80" w14:textId="77777777" w:rsidR="006065E9" w:rsidRDefault="006065E9"/>
    <w:p w14:paraId="7D20807C" w14:textId="77777777" w:rsidR="00A61BDD" w:rsidRDefault="00A61BDD">
      <w:pPr>
        <w:rPr>
          <w:b/>
          <w:sz w:val="32"/>
          <w:szCs w:val="32"/>
        </w:rPr>
      </w:pPr>
      <w:r>
        <w:rPr>
          <w:b/>
          <w:sz w:val="32"/>
          <w:szCs w:val="32"/>
        </w:rPr>
        <w:br w:type="page"/>
      </w:r>
    </w:p>
    <w:p w14:paraId="62EE18C5" w14:textId="77777777" w:rsidR="007A67E1" w:rsidRDefault="007A67E1" w:rsidP="004F0B9D">
      <w:pPr>
        <w:jc w:val="center"/>
        <w:rPr>
          <w:b/>
          <w:sz w:val="32"/>
          <w:szCs w:val="32"/>
        </w:rPr>
      </w:pPr>
    </w:p>
    <w:p w14:paraId="50DC55EB" w14:textId="77777777" w:rsidR="006B41EC" w:rsidRPr="006B41EC" w:rsidRDefault="006B41EC" w:rsidP="006B41EC">
      <w:pPr>
        <w:spacing w:after="240"/>
        <w:jc w:val="center"/>
        <w:rPr>
          <w:b/>
          <w:bCs/>
          <w:sz w:val="32"/>
          <w:szCs w:val="32"/>
        </w:rPr>
      </w:pPr>
      <w:r w:rsidRPr="006B41EC">
        <w:rPr>
          <w:b/>
          <w:bCs/>
          <w:sz w:val="32"/>
          <w:szCs w:val="32"/>
        </w:rPr>
        <w:t>Chapter 1: Introduction</w:t>
      </w:r>
    </w:p>
    <w:p w14:paraId="2FD9094A" w14:textId="6B9D28C6" w:rsidR="006B41EC" w:rsidRPr="006B41EC" w:rsidRDefault="006B41EC" w:rsidP="006B41EC">
      <w:pPr>
        <w:spacing w:after="240"/>
        <w:jc w:val="both"/>
        <w:rPr>
          <w:b/>
          <w:sz w:val="32"/>
          <w:szCs w:val="32"/>
        </w:rPr>
      </w:pPr>
      <w:r w:rsidRPr="006B41EC">
        <w:rPr>
          <w:b/>
          <w:sz w:val="32"/>
          <w:szCs w:val="32"/>
        </w:rPr>
        <w:t>This chapter should introduce the developed web application and explain the purpose of the system. A brief background of the application domain and the problem addressed by the project should be described. The introduction should provide an overall understanding of the application and its relevance.</w:t>
      </w:r>
    </w:p>
    <w:p w14:paraId="3D803397" w14:textId="7A480AC2" w:rsidR="006B41EC" w:rsidRPr="006B41EC" w:rsidRDefault="006B41EC" w:rsidP="006B41EC">
      <w:pPr>
        <w:pStyle w:val="ListParagraph"/>
        <w:numPr>
          <w:ilvl w:val="1"/>
          <w:numId w:val="20"/>
        </w:numPr>
        <w:spacing w:after="240"/>
        <w:jc w:val="both"/>
        <w:rPr>
          <w:b/>
          <w:bCs/>
          <w:sz w:val="32"/>
          <w:szCs w:val="32"/>
        </w:rPr>
      </w:pPr>
      <w:r w:rsidRPr="006B41EC">
        <w:rPr>
          <w:b/>
          <w:bCs/>
          <w:sz w:val="32"/>
          <w:szCs w:val="32"/>
        </w:rPr>
        <w:t>Project Overview</w:t>
      </w:r>
    </w:p>
    <w:p w14:paraId="34462B75" w14:textId="606FFD2C" w:rsidR="006B41EC" w:rsidRPr="006B41EC" w:rsidRDefault="006B41EC" w:rsidP="006B41EC">
      <w:pPr>
        <w:pStyle w:val="ListParagraph"/>
        <w:spacing w:after="240"/>
        <w:jc w:val="both"/>
        <w:rPr>
          <w:b/>
          <w:sz w:val="32"/>
          <w:szCs w:val="32"/>
        </w:rPr>
      </w:pPr>
      <w:r w:rsidRPr="006B41EC">
        <w:rPr>
          <w:b/>
          <w:sz w:val="32"/>
          <w:szCs w:val="32"/>
        </w:rPr>
        <w:t>Provide a short description of the web application and explain its main functionality.</w:t>
      </w:r>
    </w:p>
    <w:p w14:paraId="7FAD204F" w14:textId="2FBD6CCA" w:rsidR="006B41EC" w:rsidRPr="006B41EC" w:rsidRDefault="006B41EC" w:rsidP="006B41EC">
      <w:pPr>
        <w:pStyle w:val="ListParagraph"/>
        <w:numPr>
          <w:ilvl w:val="1"/>
          <w:numId w:val="20"/>
        </w:numPr>
        <w:spacing w:after="240"/>
        <w:jc w:val="both"/>
        <w:rPr>
          <w:b/>
          <w:bCs/>
          <w:sz w:val="32"/>
          <w:szCs w:val="32"/>
        </w:rPr>
      </w:pPr>
      <w:r w:rsidRPr="006B41EC">
        <w:rPr>
          <w:b/>
          <w:bCs/>
          <w:sz w:val="32"/>
          <w:szCs w:val="32"/>
        </w:rPr>
        <w:t>Objectives of the Project</w:t>
      </w:r>
    </w:p>
    <w:p w14:paraId="02FDFD9A" w14:textId="53642F95" w:rsidR="006B41EC" w:rsidRPr="006B41EC" w:rsidRDefault="006B41EC" w:rsidP="006B41EC">
      <w:pPr>
        <w:pStyle w:val="ListParagraph"/>
        <w:spacing w:after="240"/>
        <w:jc w:val="both"/>
        <w:rPr>
          <w:b/>
          <w:sz w:val="32"/>
          <w:szCs w:val="32"/>
        </w:rPr>
      </w:pPr>
      <w:r w:rsidRPr="006B41EC">
        <w:rPr>
          <w:b/>
          <w:sz w:val="32"/>
          <w:szCs w:val="32"/>
        </w:rPr>
        <w:t>List the objectives of developing the web application. Examples include:</w:t>
      </w:r>
    </w:p>
    <w:p w14:paraId="64F6A51B" w14:textId="2FC14A40" w:rsidR="006B41EC" w:rsidRPr="006B41EC" w:rsidRDefault="006B41EC" w:rsidP="006B41EC">
      <w:pPr>
        <w:numPr>
          <w:ilvl w:val="0"/>
          <w:numId w:val="19"/>
        </w:numPr>
        <w:spacing w:after="240"/>
        <w:jc w:val="both"/>
        <w:rPr>
          <w:b/>
          <w:sz w:val="32"/>
          <w:szCs w:val="32"/>
        </w:rPr>
      </w:pPr>
      <w:r>
        <w:rPr>
          <w:b/>
          <w:sz w:val="32"/>
          <w:szCs w:val="32"/>
        </w:rPr>
        <w:t>//</w:t>
      </w:r>
      <w:r w:rsidRPr="006B41EC">
        <w:rPr>
          <w:b/>
          <w:sz w:val="32"/>
          <w:szCs w:val="32"/>
        </w:rPr>
        <w:t>To design and develop a functional web application.</w:t>
      </w:r>
    </w:p>
    <w:p w14:paraId="6528E46F" w14:textId="2F7F29BC" w:rsidR="006B41EC" w:rsidRPr="006B41EC" w:rsidRDefault="006B41EC" w:rsidP="006B41EC">
      <w:pPr>
        <w:numPr>
          <w:ilvl w:val="0"/>
          <w:numId w:val="19"/>
        </w:numPr>
        <w:spacing w:after="240"/>
        <w:jc w:val="both"/>
        <w:rPr>
          <w:b/>
          <w:sz w:val="32"/>
          <w:szCs w:val="32"/>
        </w:rPr>
      </w:pPr>
      <w:r>
        <w:rPr>
          <w:b/>
          <w:sz w:val="32"/>
          <w:szCs w:val="32"/>
        </w:rPr>
        <w:t>//</w:t>
      </w:r>
      <w:r w:rsidRPr="006B41EC">
        <w:rPr>
          <w:b/>
          <w:sz w:val="32"/>
          <w:szCs w:val="32"/>
        </w:rPr>
        <w:t>To create an interactive user interface for data input and display.</w:t>
      </w:r>
    </w:p>
    <w:p w14:paraId="6CD06F2E" w14:textId="527AF514" w:rsidR="006B41EC" w:rsidRPr="006B41EC" w:rsidRDefault="006B41EC" w:rsidP="006B41EC">
      <w:pPr>
        <w:numPr>
          <w:ilvl w:val="0"/>
          <w:numId w:val="19"/>
        </w:numPr>
        <w:spacing w:after="240"/>
        <w:jc w:val="both"/>
        <w:rPr>
          <w:b/>
          <w:sz w:val="32"/>
          <w:szCs w:val="32"/>
        </w:rPr>
      </w:pPr>
      <w:r>
        <w:rPr>
          <w:b/>
          <w:sz w:val="32"/>
          <w:szCs w:val="32"/>
        </w:rPr>
        <w:t>//</w:t>
      </w:r>
      <w:r w:rsidRPr="006B41EC">
        <w:rPr>
          <w:b/>
          <w:sz w:val="32"/>
          <w:szCs w:val="32"/>
        </w:rPr>
        <w:t>To implement basic features such as form handling, data processing, or navigation between pages.</w:t>
      </w:r>
    </w:p>
    <w:p w14:paraId="13463764" w14:textId="1CD0625D" w:rsidR="006B41EC" w:rsidRPr="006B41EC" w:rsidRDefault="006B41EC" w:rsidP="006B41EC">
      <w:pPr>
        <w:numPr>
          <w:ilvl w:val="0"/>
          <w:numId w:val="19"/>
        </w:numPr>
        <w:spacing w:after="240"/>
        <w:jc w:val="both"/>
        <w:rPr>
          <w:b/>
          <w:sz w:val="32"/>
          <w:szCs w:val="32"/>
        </w:rPr>
      </w:pPr>
      <w:r>
        <w:rPr>
          <w:b/>
          <w:sz w:val="32"/>
          <w:szCs w:val="32"/>
        </w:rPr>
        <w:t>//</w:t>
      </w:r>
      <w:r w:rsidRPr="006B41EC">
        <w:rPr>
          <w:b/>
          <w:sz w:val="32"/>
          <w:szCs w:val="32"/>
        </w:rPr>
        <w:t>To demonstrate the use of web technologies in application development.</w:t>
      </w:r>
    </w:p>
    <w:p w14:paraId="07C7BE97" w14:textId="015A570A" w:rsidR="006B41EC" w:rsidRPr="006B41EC" w:rsidRDefault="006B41EC" w:rsidP="006B41EC">
      <w:pPr>
        <w:spacing w:after="240"/>
        <w:jc w:val="both"/>
        <w:rPr>
          <w:b/>
          <w:sz w:val="32"/>
          <w:szCs w:val="32"/>
        </w:rPr>
      </w:pPr>
    </w:p>
    <w:p w14:paraId="378467DF" w14:textId="77777777" w:rsidR="006B41EC" w:rsidRDefault="006B41EC">
      <w:pPr>
        <w:rPr>
          <w:b/>
          <w:bCs/>
          <w:sz w:val="32"/>
          <w:szCs w:val="32"/>
        </w:rPr>
      </w:pPr>
      <w:r>
        <w:rPr>
          <w:b/>
          <w:bCs/>
          <w:sz w:val="32"/>
          <w:szCs w:val="32"/>
        </w:rPr>
        <w:br w:type="page"/>
      </w:r>
    </w:p>
    <w:p w14:paraId="14E7505E" w14:textId="01C9D887" w:rsidR="006B41EC" w:rsidRPr="006B41EC" w:rsidRDefault="006B41EC" w:rsidP="006B41EC">
      <w:pPr>
        <w:spacing w:after="240"/>
        <w:jc w:val="center"/>
        <w:rPr>
          <w:b/>
          <w:bCs/>
          <w:sz w:val="32"/>
          <w:szCs w:val="32"/>
        </w:rPr>
      </w:pPr>
      <w:r w:rsidRPr="006B41EC">
        <w:rPr>
          <w:b/>
          <w:bCs/>
          <w:sz w:val="32"/>
          <w:szCs w:val="32"/>
        </w:rPr>
        <w:lastRenderedPageBreak/>
        <w:t>Chapter 2: Technologies Used</w:t>
      </w:r>
    </w:p>
    <w:p w14:paraId="0902F1C1" w14:textId="585DCC57" w:rsidR="006B41EC" w:rsidRDefault="006B41EC" w:rsidP="006B41EC">
      <w:pPr>
        <w:spacing w:after="240"/>
        <w:jc w:val="both"/>
        <w:rPr>
          <w:b/>
          <w:sz w:val="32"/>
          <w:szCs w:val="32"/>
        </w:rPr>
      </w:pPr>
      <w:r w:rsidRPr="006B41EC">
        <w:rPr>
          <w:b/>
          <w:sz w:val="32"/>
          <w:szCs w:val="32"/>
        </w:rPr>
        <w:t>This chapter should describe the technologies and tools used for developing the web application. Each technology should be briefly explained along with its role in the system. This may include frontend technologies such as HTML, CSS, JavaScript, or ReactJS, and backend technologies or databases if they are used in the project.</w:t>
      </w:r>
    </w:p>
    <w:p w14:paraId="4B3CF60D" w14:textId="77777777" w:rsidR="006B41EC" w:rsidRDefault="006B41EC">
      <w:pPr>
        <w:rPr>
          <w:b/>
          <w:sz w:val="32"/>
          <w:szCs w:val="32"/>
        </w:rPr>
      </w:pPr>
      <w:r>
        <w:rPr>
          <w:b/>
          <w:sz w:val="32"/>
          <w:szCs w:val="32"/>
        </w:rPr>
        <w:br w:type="page"/>
      </w:r>
    </w:p>
    <w:p w14:paraId="36ADBC4B" w14:textId="77777777" w:rsidR="006B41EC" w:rsidRPr="006B41EC" w:rsidRDefault="006B41EC" w:rsidP="006B41EC">
      <w:pPr>
        <w:spacing w:after="240"/>
        <w:jc w:val="center"/>
        <w:rPr>
          <w:b/>
          <w:bCs/>
          <w:sz w:val="32"/>
          <w:szCs w:val="32"/>
        </w:rPr>
      </w:pPr>
      <w:r w:rsidRPr="006B41EC">
        <w:rPr>
          <w:b/>
          <w:bCs/>
          <w:sz w:val="32"/>
          <w:szCs w:val="32"/>
        </w:rPr>
        <w:lastRenderedPageBreak/>
        <w:t>Chapter 3: System Design and Application Structure</w:t>
      </w:r>
    </w:p>
    <w:p w14:paraId="421D5D04" w14:textId="17F086B9" w:rsidR="006B41EC" w:rsidRPr="006B41EC" w:rsidRDefault="00953501" w:rsidP="006B41EC">
      <w:pPr>
        <w:spacing w:after="240"/>
        <w:jc w:val="both"/>
        <w:rPr>
          <w:b/>
          <w:sz w:val="32"/>
          <w:szCs w:val="32"/>
        </w:rPr>
      </w:pPr>
      <w:r w:rsidRPr="00953501">
        <w:rPr>
          <w:b/>
          <w:sz w:val="32"/>
          <w:szCs w:val="32"/>
        </w:rPr>
        <w:t>This chapter should explain the structure of the web application. The main modules or pages included in the system should be described. Examples may include the home page, login page, data entry form, dashboard, or output page. The workflow of the application should also be explained to illustrate how users interact with the system and how the information flows between different components.</w:t>
      </w:r>
    </w:p>
    <w:p w14:paraId="7B863F23" w14:textId="4111BECD" w:rsidR="006B41EC" w:rsidRDefault="006B41EC">
      <w:pPr>
        <w:rPr>
          <w:b/>
          <w:sz w:val="32"/>
          <w:szCs w:val="32"/>
        </w:rPr>
      </w:pPr>
      <w:r>
        <w:rPr>
          <w:b/>
          <w:sz w:val="32"/>
          <w:szCs w:val="32"/>
        </w:rPr>
        <w:br w:type="page"/>
      </w:r>
    </w:p>
    <w:p w14:paraId="68311600" w14:textId="77777777" w:rsidR="006B41EC" w:rsidRPr="006B41EC" w:rsidRDefault="006B41EC" w:rsidP="00132ADC">
      <w:pPr>
        <w:spacing w:after="240"/>
        <w:jc w:val="center"/>
        <w:rPr>
          <w:b/>
          <w:bCs/>
          <w:sz w:val="32"/>
          <w:szCs w:val="32"/>
        </w:rPr>
      </w:pPr>
      <w:r w:rsidRPr="006B41EC">
        <w:rPr>
          <w:b/>
          <w:bCs/>
          <w:sz w:val="32"/>
          <w:szCs w:val="32"/>
        </w:rPr>
        <w:lastRenderedPageBreak/>
        <w:t>Chapter 4: Implementation</w:t>
      </w:r>
    </w:p>
    <w:p w14:paraId="3E25FA9B" w14:textId="34B63596" w:rsidR="006B41EC" w:rsidRDefault="00953501" w:rsidP="006B41EC">
      <w:pPr>
        <w:spacing w:after="240"/>
        <w:jc w:val="both"/>
        <w:rPr>
          <w:b/>
          <w:sz w:val="32"/>
          <w:szCs w:val="32"/>
        </w:rPr>
      </w:pPr>
      <w:r w:rsidRPr="00953501">
        <w:rPr>
          <w:b/>
          <w:sz w:val="32"/>
          <w:szCs w:val="32"/>
        </w:rPr>
        <w:t>This chapter should describe how the web application was developed. The implementation of important components, functions, and features should be explained. A brief explanation of the development process and integration of different parts of the application can also be included. Short code snippets may be presented if necessary to explain key functionalities.</w:t>
      </w:r>
    </w:p>
    <w:p w14:paraId="5BED53AA" w14:textId="77777777" w:rsidR="006B41EC" w:rsidRDefault="006B41EC">
      <w:pPr>
        <w:rPr>
          <w:b/>
          <w:sz w:val="32"/>
          <w:szCs w:val="32"/>
        </w:rPr>
      </w:pPr>
      <w:r>
        <w:rPr>
          <w:b/>
          <w:sz w:val="32"/>
          <w:szCs w:val="32"/>
        </w:rPr>
        <w:br w:type="page"/>
      </w:r>
    </w:p>
    <w:p w14:paraId="2DEDACF4" w14:textId="77777777" w:rsidR="006B41EC" w:rsidRPr="006B41EC" w:rsidRDefault="006B41EC" w:rsidP="006B41EC">
      <w:pPr>
        <w:spacing w:after="240"/>
        <w:jc w:val="center"/>
        <w:rPr>
          <w:b/>
          <w:bCs/>
          <w:sz w:val="32"/>
          <w:szCs w:val="32"/>
        </w:rPr>
      </w:pPr>
      <w:r w:rsidRPr="006B41EC">
        <w:rPr>
          <w:b/>
          <w:bCs/>
          <w:sz w:val="32"/>
          <w:szCs w:val="32"/>
        </w:rPr>
        <w:lastRenderedPageBreak/>
        <w:t>Chapter 5: Results and Output Screens</w:t>
      </w:r>
    </w:p>
    <w:p w14:paraId="1210C8E3" w14:textId="68772DE9" w:rsidR="006B41EC" w:rsidRPr="006B41EC" w:rsidRDefault="009141D3" w:rsidP="006B41EC">
      <w:pPr>
        <w:spacing w:after="240"/>
        <w:jc w:val="both"/>
        <w:rPr>
          <w:b/>
          <w:sz w:val="32"/>
          <w:szCs w:val="32"/>
        </w:rPr>
      </w:pPr>
      <w:r w:rsidRPr="009141D3">
        <w:rPr>
          <w:b/>
          <w:sz w:val="32"/>
          <w:szCs w:val="32"/>
        </w:rPr>
        <w:t>This chapter should present the output of the developed web application. Screenshots of important pages of the application should be included along with a short explanation of each screen describing its functionality and purpose</w:t>
      </w:r>
      <w:r w:rsidR="006B41EC" w:rsidRPr="006B41EC">
        <w:rPr>
          <w:b/>
          <w:sz w:val="32"/>
          <w:szCs w:val="32"/>
        </w:rPr>
        <w:t>.</w:t>
      </w:r>
    </w:p>
    <w:p w14:paraId="05207D6F" w14:textId="77777777" w:rsidR="006B41EC" w:rsidRDefault="006B41EC">
      <w:pPr>
        <w:rPr>
          <w:b/>
          <w:bCs/>
          <w:sz w:val="32"/>
          <w:szCs w:val="32"/>
        </w:rPr>
      </w:pPr>
      <w:r>
        <w:rPr>
          <w:b/>
          <w:bCs/>
          <w:sz w:val="32"/>
          <w:szCs w:val="32"/>
        </w:rPr>
        <w:br w:type="page"/>
      </w:r>
    </w:p>
    <w:p w14:paraId="3561EFA3" w14:textId="7A8616AA" w:rsidR="006B41EC" w:rsidRPr="006B41EC" w:rsidRDefault="006B41EC" w:rsidP="006B41EC">
      <w:pPr>
        <w:spacing w:after="240"/>
        <w:jc w:val="center"/>
        <w:rPr>
          <w:b/>
          <w:bCs/>
          <w:sz w:val="32"/>
          <w:szCs w:val="32"/>
        </w:rPr>
      </w:pPr>
      <w:r w:rsidRPr="006B41EC">
        <w:rPr>
          <w:b/>
          <w:bCs/>
          <w:sz w:val="32"/>
          <w:szCs w:val="32"/>
        </w:rPr>
        <w:lastRenderedPageBreak/>
        <w:t>Chapter 6: Challenges Faced</w:t>
      </w:r>
    </w:p>
    <w:p w14:paraId="093313EA" w14:textId="2361C609" w:rsidR="006B41EC" w:rsidRPr="006B41EC" w:rsidRDefault="009141D3" w:rsidP="006B41EC">
      <w:pPr>
        <w:spacing w:after="240"/>
        <w:jc w:val="both"/>
        <w:rPr>
          <w:b/>
          <w:sz w:val="32"/>
          <w:szCs w:val="32"/>
        </w:rPr>
      </w:pPr>
      <w:r w:rsidRPr="009141D3">
        <w:rPr>
          <w:b/>
          <w:sz w:val="32"/>
          <w:szCs w:val="32"/>
        </w:rPr>
        <w:t>This chapter should describe the difficulties encountered during the development process. These challenges may include debugging issues, interface design difficulties, integration problems, or other technical issues faced during implementation</w:t>
      </w:r>
      <w:r w:rsidR="006B41EC" w:rsidRPr="006B41EC">
        <w:rPr>
          <w:b/>
          <w:sz w:val="32"/>
          <w:szCs w:val="32"/>
        </w:rPr>
        <w:t>.</w:t>
      </w:r>
    </w:p>
    <w:p w14:paraId="078FA75E" w14:textId="4A78C099" w:rsidR="006B41EC" w:rsidRPr="006B41EC" w:rsidRDefault="006B41EC" w:rsidP="006B41EC">
      <w:pPr>
        <w:spacing w:after="240"/>
        <w:jc w:val="both"/>
        <w:rPr>
          <w:b/>
          <w:sz w:val="32"/>
          <w:szCs w:val="32"/>
        </w:rPr>
      </w:pPr>
    </w:p>
    <w:p w14:paraId="260CA235" w14:textId="77777777" w:rsidR="006B41EC" w:rsidRDefault="006B41EC">
      <w:pPr>
        <w:rPr>
          <w:b/>
          <w:bCs/>
          <w:sz w:val="32"/>
          <w:szCs w:val="32"/>
        </w:rPr>
      </w:pPr>
      <w:r>
        <w:rPr>
          <w:b/>
          <w:bCs/>
          <w:sz w:val="32"/>
          <w:szCs w:val="32"/>
        </w:rPr>
        <w:br w:type="page"/>
      </w:r>
    </w:p>
    <w:p w14:paraId="2D146CD5" w14:textId="15818D0B" w:rsidR="006B41EC" w:rsidRPr="006B41EC" w:rsidRDefault="006B41EC" w:rsidP="006B41EC">
      <w:pPr>
        <w:spacing w:after="240"/>
        <w:jc w:val="center"/>
        <w:rPr>
          <w:b/>
          <w:bCs/>
          <w:sz w:val="32"/>
          <w:szCs w:val="32"/>
        </w:rPr>
      </w:pPr>
      <w:r w:rsidRPr="006B41EC">
        <w:rPr>
          <w:b/>
          <w:bCs/>
          <w:sz w:val="32"/>
          <w:szCs w:val="32"/>
        </w:rPr>
        <w:lastRenderedPageBreak/>
        <w:t>Chapter 7: Applications of the Developed System</w:t>
      </w:r>
    </w:p>
    <w:p w14:paraId="039FFD40" w14:textId="6D56588E" w:rsidR="006B41EC" w:rsidRPr="006B41EC" w:rsidRDefault="009141D3" w:rsidP="006B41EC">
      <w:pPr>
        <w:spacing w:after="240"/>
        <w:jc w:val="both"/>
        <w:rPr>
          <w:b/>
          <w:sz w:val="32"/>
          <w:szCs w:val="32"/>
        </w:rPr>
      </w:pPr>
      <w:r w:rsidRPr="009141D3">
        <w:rPr>
          <w:b/>
          <w:sz w:val="32"/>
          <w:szCs w:val="32"/>
        </w:rPr>
        <w:t>This chapter should describe the possible areas where the developed web application can be used. The explanation should highlight practical scenarios or environments in which the application may be useful, such as educational platforms, information management systems, small business applications, or other relevant domains.</w:t>
      </w:r>
    </w:p>
    <w:p w14:paraId="2BC339DF" w14:textId="4DB7A278" w:rsidR="006B41EC" w:rsidRPr="006B41EC" w:rsidRDefault="006B41EC" w:rsidP="006B41EC">
      <w:pPr>
        <w:spacing w:after="240"/>
        <w:jc w:val="both"/>
        <w:rPr>
          <w:b/>
          <w:sz w:val="32"/>
          <w:szCs w:val="32"/>
        </w:rPr>
      </w:pPr>
    </w:p>
    <w:p w14:paraId="012F6A8C" w14:textId="77777777" w:rsidR="006B41EC" w:rsidRDefault="006B41EC">
      <w:pPr>
        <w:rPr>
          <w:b/>
          <w:bCs/>
          <w:sz w:val="32"/>
          <w:szCs w:val="32"/>
        </w:rPr>
      </w:pPr>
      <w:r>
        <w:rPr>
          <w:b/>
          <w:bCs/>
          <w:sz w:val="32"/>
          <w:szCs w:val="32"/>
        </w:rPr>
        <w:br w:type="page"/>
      </w:r>
    </w:p>
    <w:p w14:paraId="7B8FEDA2" w14:textId="18E0BFEB" w:rsidR="006B41EC" w:rsidRPr="006B41EC" w:rsidRDefault="006B41EC" w:rsidP="006B41EC">
      <w:pPr>
        <w:spacing w:after="240"/>
        <w:jc w:val="center"/>
        <w:rPr>
          <w:b/>
          <w:bCs/>
          <w:sz w:val="32"/>
          <w:szCs w:val="32"/>
        </w:rPr>
      </w:pPr>
      <w:r w:rsidRPr="006B41EC">
        <w:rPr>
          <w:b/>
          <w:bCs/>
          <w:sz w:val="32"/>
          <w:szCs w:val="32"/>
        </w:rPr>
        <w:lastRenderedPageBreak/>
        <w:t>Chapter 8: Future Scope</w:t>
      </w:r>
    </w:p>
    <w:p w14:paraId="5B9C66F2" w14:textId="111E5753" w:rsidR="006B41EC" w:rsidRPr="006B41EC" w:rsidRDefault="009141D3" w:rsidP="006B41EC">
      <w:pPr>
        <w:spacing w:after="240"/>
        <w:jc w:val="both"/>
        <w:rPr>
          <w:b/>
          <w:sz w:val="32"/>
          <w:szCs w:val="32"/>
        </w:rPr>
      </w:pPr>
      <w:r w:rsidRPr="009141D3">
        <w:rPr>
          <w:b/>
          <w:sz w:val="32"/>
          <w:szCs w:val="32"/>
        </w:rPr>
        <w:t>This chapter should describe possible improvements or extensions that can be implemented in the future. This may include adding new features, improving the user interface, integrating additional technologies, enhancing security, or deploying the application for broader use</w:t>
      </w:r>
      <w:r w:rsidR="006B41EC" w:rsidRPr="006B41EC">
        <w:rPr>
          <w:b/>
          <w:sz w:val="32"/>
          <w:szCs w:val="32"/>
        </w:rPr>
        <w:t>.</w:t>
      </w:r>
    </w:p>
    <w:p w14:paraId="1A263EF0" w14:textId="13173DFA" w:rsidR="006B41EC" w:rsidRPr="006B41EC" w:rsidRDefault="006B41EC" w:rsidP="006B41EC">
      <w:pPr>
        <w:spacing w:after="240"/>
        <w:jc w:val="both"/>
        <w:rPr>
          <w:b/>
          <w:sz w:val="32"/>
          <w:szCs w:val="32"/>
        </w:rPr>
      </w:pPr>
    </w:p>
    <w:p w14:paraId="15F25201" w14:textId="77777777" w:rsidR="006B41EC" w:rsidRDefault="006B41EC">
      <w:pPr>
        <w:rPr>
          <w:b/>
          <w:bCs/>
          <w:sz w:val="32"/>
          <w:szCs w:val="32"/>
        </w:rPr>
      </w:pPr>
      <w:r>
        <w:rPr>
          <w:b/>
          <w:bCs/>
          <w:sz w:val="32"/>
          <w:szCs w:val="32"/>
        </w:rPr>
        <w:br w:type="page"/>
      </w:r>
    </w:p>
    <w:p w14:paraId="48493BAD" w14:textId="7DB14D60" w:rsidR="006B41EC" w:rsidRPr="006B41EC" w:rsidRDefault="006B41EC" w:rsidP="006B41EC">
      <w:pPr>
        <w:spacing w:after="240"/>
        <w:jc w:val="center"/>
        <w:rPr>
          <w:b/>
          <w:bCs/>
          <w:sz w:val="32"/>
          <w:szCs w:val="32"/>
        </w:rPr>
      </w:pPr>
      <w:r w:rsidRPr="006B41EC">
        <w:rPr>
          <w:b/>
          <w:bCs/>
          <w:sz w:val="32"/>
          <w:szCs w:val="32"/>
        </w:rPr>
        <w:lastRenderedPageBreak/>
        <w:t>Chapter 9: Conclusion</w:t>
      </w:r>
    </w:p>
    <w:p w14:paraId="79AAB29F" w14:textId="5D820BCE" w:rsidR="00887290" w:rsidRDefault="009141D3" w:rsidP="006065E9">
      <w:pPr>
        <w:spacing w:after="240"/>
        <w:jc w:val="both"/>
        <w:rPr>
          <w:b/>
          <w:sz w:val="32"/>
          <w:szCs w:val="32"/>
        </w:rPr>
      </w:pPr>
      <w:r w:rsidRPr="009141D3">
        <w:rPr>
          <w:b/>
          <w:sz w:val="32"/>
          <w:szCs w:val="32"/>
        </w:rPr>
        <w:t xml:space="preserve">This chapter should summarize the overall work completed in the project. A brief description of the functionality achieved through the developed web application and the </w:t>
      </w:r>
      <w:proofErr w:type="gramStart"/>
      <w:r w:rsidRPr="009141D3">
        <w:rPr>
          <w:b/>
          <w:sz w:val="32"/>
          <w:szCs w:val="32"/>
        </w:rPr>
        <w:t>final outcome</w:t>
      </w:r>
      <w:proofErr w:type="gramEnd"/>
      <w:r w:rsidRPr="009141D3">
        <w:rPr>
          <w:b/>
          <w:sz w:val="32"/>
          <w:szCs w:val="32"/>
        </w:rPr>
        <w:t xml:space="preserve"> of the project should be provided</w:t>
      </w:r>
      <w:r w:rsidR="006B41EC" w:rsidRPr="006B41EC">
        <w:rPr>
          <w:b/>
          <w:sz w:val="32"/>
          <w:szCs w:val="32"/>
        </w:rPr>
        <w:t>.</w:t>
      </w:r>
    </w:p>
    <w:sectPr w:rsidR="00887290" w:rsidSect="00587992">
      <w:headerReference w:type="default" r:id="rId24"/>
      <w:footerReference w:type="default" r:id="rId25"/>
      <w:pgSz w:w="11906" w:h="16838" w:code="9"/>
      <w:pgMar w:top="720" w:right="1440" w:bottom="720" w:left="1440" w:header="709" w:footer="709" w:gutter="0"/>
      <w:pgBorders w:offsetFrom="page">
        <w:top w:val="peopleWaving" w:sz="15" w:space="24" w:color="auto"/>
        <w:left w:val="peopleWaving" w:sz="15" w:space="24" w:color="auto"/>
        <w:bottom w:val="peopleWaving" w:sz="15" w:space="24" w:color="auto"/>
        <w:right w:val="peopleWaving"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89C0" w14:textId="77777777" w:rsidR="00C132EC" w:rsidRDefault="00C132EC" w:rsidP="00E8354B">
      <w:r>
        <w:separator/>
      </w:r>
    </w:p>
  </w:endnote>
  <w:endnote w:type="continuationSeparator" w:id="0">
    <w:p w14:paraId="11CD24CB" w14:textId="77777777" w:rsidR="00C132EC" w:rsidRDefault="00C132EC"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0300" w14:textId="77777777" w:rsidR="007C03AC" w:rsidRDefault="007C03AC" w:rsidP="004C1A61">
    <w:pPr>
      <w:pStyle w:val="Footer"/>
      <w:jc w:val="both"/>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0BC2" w14:textId="77777777" w:rsidR="00C132EC" w:rsidRDefault="00C132EC" w:rsidP="00E8354B">
      <w:r>
        <w:separator/>
      </w:r>
    </w:p>
  </w:footnote>
  <w:footnote w:type="continuationSeparator" w:id="0">
    <w:p w14:paraId="16215E64" w14:textId="77777777" w:rsidR="00C132EC" w:rsidRDefault="00C132EC" w:rsidP="00E83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F061" w14:textId="77777777" w:rsidR="007C03AC" w:rsidRDefault="007C03AC" w:rsidP="00E8354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9F2"/>
    <w:multiLevelType w:val="hybridMultilevel"/>
    <w:tmpl w:val="EDF801B0"/>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E23485"/>
    <w:multiLevelType w:val="hybridMultilevel"/>
    <w:tmpl w:val="1C8A35E8"/>
    <w:lvl w:ilvl="0" w:tplc="08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547210"/>
    <w:multiLevelType w:val="multilevel"/>
    <w:tmpl w:val="2A22D75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97D65AD"/>
    <w:multiLevelType w:val="multilevel"/>
    <w:tmpl w:val="E55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10" w15:restartNumberingAfterBreak="0">
    <w:nsid w:val="3E3A6F59"/>
    <w:multiLevelType w:val="hybridMultilevel"/>
    <w:tmpl w:val="D21299B4"/>
    <w:lvl w:ilvl="0" w:tplc="FFFFFFFF">
      <w:start w:val="1"/>
      <w:numFmt w:val="lowerLetter"/>
      <w:lvlText w:val="%1)"/>
      <w:lvlJc w:val="left"/>
      <w:pPr>
        <w:tabs>
          <w:tab w:val="num" w:pos="1440"/>
        </w:tabs>
        <w:ind w:left="1440" w:hanging="360"/>
      </w:pPr>
    </w:lvl>
    <w:lvl w:ilvl="1" w:tplc="FFFFFFFF" w:tentative="1">
      <w:start w:val="1"/>
      <w:numFmt w:val="decimal"/>
      <w:lvlText w:val="%2."/>
      <w:lvlJc w:val="left"/>
      <w:pPr>
        <w:tabs>
          <w:tab w:val="num" w:pos="2160"/>
        </w:tabs>
        <w:ind w:left="2160" w:hanging="360"/>
      </w:pPr>
    </w:lvl>
    <w:lvl w:ilvl="2" w:tplc="FFFFFFFF" w:tentative="1">
      <w:start w:val="1"/>
      <w:numFmt w:val="decimal"/>
      <w:lvlText w:val="%3."/>
      <w:lvlJc w:val="left"/>
      <w:pPr>
        <w:tabs>
          <w:tab w:val="num" w:pos="2880"/>
        </w:tabs>
        <w:ind w:left="2880" w:hanging="360"/>
      </w:pPr>
    </w:lvl>
    <w:lvl w:ilvl="3" w:tplc="FFFFFFFF" w:tentative="1">
      <w:start w:val="1"/>
      <w:numFmt w:val="decimal"/>
      <w:lvlText w:val="%4."/>
      <w:lvlJc w:val="left"/>
      <w:pPr>
        <w:tabs>
          <w:tab w:val="num" w:pos="3600"/>
        </w:tabs>
        <w:ind w:left="3600" w:hanging="360"/>
      </w:pPr>
    </w:lvl>
    <w:lvl w:ilvl="4" w:tplc="FFFFFFFF" w:tentative="1">
      <w:start w:val="1"/>
      <w:numFmt w:val="decimal"/>
      <w:lvlText w:val="%5."/>
      <w:lvlJc w:val="left"/>
      <w:pPr>
        <w:tabs>
          <w:tab w:val="num" w:pos="4320"/>
        </w:tabs>
        <w:ind w:left="4320" w:hanging="360"/>
      </w:pPr>
    </w:lvl>
    <w:lvl w:ilvl="5" w:tplc="FFFFFFFF" w:tentative="1">
      <w:start w:val="1"/>
      <w:numFmt w:val="decimal"/>
      <w:lvlText w:val="%6."/>
      <w:lvlJc w:val="left"/>
      <w:pPr>
        <w:tabs>
          <w:tab w:val="num" w:pos="5040"/>
        </w:tabs>
        <w:ind w:left="5040" w:hanging="360"/>
      </w:pPr>
    </w:lvl>
    <w:lvl w:ilvl="6" w:tplc="FFFFFFFF" w:tentative="1">
      <w:start w:val="1"/>
      <w:numFmt w:val="decimal"/>
      <w:lvlText w:val="%7."/>
      <w:lvlJc w:val="left"/>
      <w:pPr>
        <w:tabs>
          <w:tab w:val="num" w:pos="5760"/>
        </w:tabs>
        <w:ind w:left="5760" w:hanging="360"/>
      </w:pPr>
    </w:lvl>
    <w:lvl w:ilvl="7" w:tplc="FFFFFFFF" w:tentative="1">
      <w:start w:val="1"/>
      <w:numFmt w:val="decimal"/>
      <w:lvlText w:val="%8."/>
      <w:lvlJc w:val="left"/>
      <w:pPr>
        <w:tabs>
          <w:tab w:val="num" w:pos="6480"/>
        </w:tabs>
        <w:ind w:left="6480" w:hanging="360"/>
      </w:pPr>
    </w:lvl>
    <w:lvl w:ilvl="8" w:tplc="FFFFFFFF" w:tentative="1">
      <w:start w:val="1"/>
      <w:numFmt w:val="decimal"/>
      <w:lvlText w:val="%9."/>
      <w:lvlJc w:val="left"/>
      <w:pPr>
        <w:tabs>
          <w:tab w:val="num" w:pos="7200"/>
        </w:tabs>
        <w:ind w:left="7200" w:hanging="360"/>
      </w:pPr>
    </w:lvl>
  </w:abstractNum>
  <w:abstractNum w:abstractNumId="11" w15:restartNumberingAfterBreak="0">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4" w15:restartNumberingAfterBreak="0">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3102CA4"/>
    <w:multiLevelType w:val="hybridMultilevel"/>
    <w:tmpl w:val="84E49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98B50D1"/>
    <w:multiLevelType w:val="hybridMultilevel"/>
    <w:tmpl w:val="621AE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num w:numId="1" w16cid:durableId="1180123777">
    <w:abstractNumId w:val="7"/>
  </w:num>
  <w:num w:numId="2" w16cid:durableId="490680920">
    <w:abstractNumId w:val="11"/>
  </w:num>
  <w:num w:numId="3" w16cid:durableId="550927440">
    <w:abstractNumId w:val="8"/>
  </w:num>
  <w:num w:numId="4" w16cid:durableId="1622375349">
    <w:abstractNumId w:val="1"/>
  </w:num>
  <w:num w:numId="5" w16cid:durableId="2000768011">
    <w:abstractNumId w:val="14"/>
  </w:num>
  <w:num w:numId="6" w16cid:durableId="1026097735">
    <w:abstractNumId w:val="12"/>
  </w:num>
  <w:num w:numId="7" w16cid:durableId="1667586942">
    <w:abstractNumId w:val="4"/>
  </w:num>
  <w:num w:numId="8" w16cid:durableId="1505586473">
    <w:abstractNumId w:val="6"/>
  </w:num>
  <w:num w:numId="9" w16cid:durableId="1654598451">
    <w:abstractNumId w:val="16"/>
  </w:num>
  <w:num w:numId="10" w16cid:durableId="888808059">
    <w:abstractNumId w:val="9"/>
  </w:num>
  <w:num w:numId="11" w16cid:durableId="629018777">
    <w:abstractNumId w:val="13"/>
  </w:num>
  <w:num w:numId="12" w16cid:durableId="89594056">
    <w:abstractNumId w:val="19"/>
  </w:num>
  <w:num w:numId="13" w16cid:durableId="1864593890">
    <w:abstractNumId w:val="17"/>
  </w:num>
  <w:num w:numId="14" w16cid:durableId="1036469498">
    <w:abstractNumId w:val="15"/>
  </w:num>
  <w:num w:numId="15" w16cid:durableId="859011337">
    <w:abstractNumId w:val="18"/>
  </w:num>
  <w:num w:numId="16" w16cid:durableId="778643075">
    <w:abstractNumId w:val="0"/>
  </w:num>
  <w:num w:numId="17" w16cid:durableId="45110597">
    <w:abstractNumId w:val="2"/>
  </w:num>
  <w:num w:numId="18" w16cid:durableId="1660309248">
    <w:abstractNumId w:val="10"/>
  </w:num>
  <w:num w:numId="19" w16cid:durableId="1926450307">
    <w:abstractNumId w:val="5"/>
  </w:num>
  <w:num w:numId="20" w16cid:durableId="376516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85"/>
    <w:rsid w:val="000169A6"/>
    <w:rsid w:val="00042ED6"/>
    <w:rsid w:val="00043764"/>
    <w:rsid w:val="000556A2"/>
    <w:rsid w:val="000563B1"/>
    <w:rsid w:val="00061D3E"/>
    <w:rsid w:val="000645B6"/>
    <w:rsid w:val="00066260"/>
    <w:rsid w:val="000733C7"/>
    <w:rsid w:val="000766CA"/>
    <w:rsid w:val="000A194F"/>
    <w:rsid w:val="000D110D"/>
    <w:rsid w:val="000E70A1"/>
    <w:rsid w:val="00101914"/>
    <w:rsid w:val="001060A4"/>
    <w:rsid w:val="00127CCF"/>
    <w:rsid w:val="00132ADC"/>
    <w:rsid w:val="00132ECC"/>
    <w:rsid w:val="00141B55"/>
    <w:rsid w:val="00175F94"/>
    <w:rsid w:val="00190CDF"/>
    <w:rsid w:val="001A05EF"/>
    <w:rsid w:val="001E146C"/>
    <w:rsid w:val="001E3C93"/>
    <w:rsid w:val="001E6FEF"/>
    <w:rsid w:val="0022634A"/>
    <w:rsid w:val="00226622"/>
    <w:rsid w:val="00243CF9"/>
    <w:rsid w:val="0026035E"/>
    <w:rsid w:val="00265F20"/>
    <w:rsid w:val="00267B86"/>
    <w:rsid w:val="00276536"/>
    <w:rsid w:val="00276550"/>
    <w:rsid w:val="0027796A"/>
    <w:rsid w:val="002816E9"/>
    <w:rsid w:val="002845C6"/>
    <w:rsid w:val="002A074C"/>
    <w:rsid w:val="002A6078"/>
    <w:rsid w:val="002A63EE"/>
    <w:rsid w:val="002D7423"/>
    <w:rsid w:val="003057A2"/>
    <w:rsid w:val="00322DD7"/>
    <w:rsid w:val="00331FD0"/>
    <w:rsid w:val="003334D3"/>
    <w:rsid w:val="00346482"/>
    <w:rsid w:val="00350609"/>
    <w:rsid w:val="0035299A"/>
    <w:rsid w:val="00374410"/>
    <w:rsid w:val="00383099"/>
    <w:rsid w:val="00383CD1"/>
    <w:rsid w:val="0038734E"/>
    <w:rsid w:val="00391085"/>
    <w:rsid w:val="003A4347"/>
    <w:rsid w:val="003C16F7"/>
    <w:rsid w:val="003F06CF"/>
    <w:rsid w:val="00415693"/>
    <w:rsid w:val="00476194"/>
    <w:rsid w:val="004770A7"/>
    <w:rsid w:val="004C1A61"/>
    <w:rsid w:val="004C772D"/>
    <w:rsid w:val="004E4C0B"/>
    <w:rsid w:val="004E7F81"/>
    <w:rsid w:val="004F0B9D"/>
    <w:rsid w:val="00502448"/>
    <w:rsid w:val="00516FE6"/>
    <w:rsid w:val="005202EE"/>
    <w:rsid w:val="00533E50"/>
    <w:rsid w:val="0055397A"/>
    <w:rsid w:val="00587992"/>
    <w:rsid w:val="005C2B8D"/>
    <w:rsid w:val="005C6839"/>
    <w:rsid w:val="005E0239"/>
    <w:rsid w:val="005E5939"/>
    <w:rsid w:val="005F6705"/>
    <w:rsid w:val="006065E9"/>
    <w:rsid w:val="00611E5E"/>
    <w:rsid w:val="0061515E"/>
    <w:rsid w:val="00635AFE"/>
    <w:rsid w:val="00644D27"/>
    <w:rsid w:val="00661257"/>
    <w:rsid w:val="006668A5"/>
    <w:rsid w:val="006725CC"/>
    <w:rsid w:val="00676BC5"/>
    <w:rsid w:val="00676D2A"/>
    <w:rsid w:val="00683D69"/>
    <w:rsid w:val="00691A6E"/>
    <w:rsid w:val="00693217"/>
    <w:rsid w:val="006A27A1"/>
    <w:rsid w:val="006B41EC"/>
    <w:rsid w:val="006C0021"/>
    <w:rsid w:val="006C5EA4"/>
    <w:rsid w:val="006C6315"/>
    <w:rsid w:val="006D1AAD"/>
    <w:rsid w:val="006D55FF"/>
    <w:rsid w:val="00712EA2"/>
    <w:rsid w:val="007212B8"/>
    <w:rsid w:val="00721423"/>
    <w:rsid w:val="00723975"/>
    <w:rsid w:val="00725B42"/>
    <w:rsid w:val="00747BA1"/>
    <w:rsid w:val="007721CB"/>
    <w:rsid w:val="00772CD6"/>
    <w:rsid w:val="007879B1"/>
    <w:rsid w:val="00790B11"/>
    <w:rsid w:val="00793A5F"/>
    <w:rsid w:val="007976C8"/>
    <w:rsid w:val="007A28E2"/>
    <w:rsid w:val="007A67E1"/>
    <w:rsid w:val="007C03AC"/>
    <w:rsid w:val="007E00F0"/>
    <w:rsid w:val="007F74A9"/>
    <w:rsid w:val="008044A5"/>
    <w:rsid w:val="0080588C"/>
    <w:rsid w:val="00823FBD"/>
    <w:rsid w:val="008248FC"/>
    <w:rsid w:val="008326B0"/>
    <w:rsid w:val="00847C8C"/>
    <w:rsid w:val="008614AE"/>
    <w:rsid w:val="00877D05"/>
    <w:rsid w:val="00885700"/>
    <w:rsid w:val="00887290"/>
    <w:rsid w:val="00897105"/>
    <w:rsid w:val="008D145D"/>
    <w:rsid w:val="008F6B78"/>
    <w:rsid w:val="00903CE2"/>
    <w:rsid w:val="009101B5"/>
    <w:rsid w:val="009111FD"/>
    <w:rsid w:val="009141D3"/>
    <w:rsid w:val="00916050"/>
    <w:rsid w:val="00953501"/>
    <w:rsid w:val="0095505D"/>
    <w:rsid w:val="009603A5"/>
    <w:rsid w:val="00960D86"/>
    <w:rsid w:val="0096582C"/>
    <w:rsid w:val="00974326"/>
    <w:rsid w:val="009A74AC"/>
    <w:rsid w:val="009B5E1A"/>
    <w:rsid w:val="009D6FF6"/>
    <w:rsid w:val="00A23281"/>
    <w:rsid w:val="00A36C58"/>
    <w:rsid w:val="00A44DE3"/>
    <w:rsid w:val="00A45948"/>
    <w:rsid w:val="00A51FC4"/>
    <w:rsid w:val="00A61BDD"/>
    <w:rsid w:val="00A66B30"/>
    <w:rsid w:val="00A71E29"/>
    <w:rsid w:val="00A777E4"/>
    <w:rsid w:val="00A82F43"/>
    <w:rsid w:val="00A87472"/>
    <w:rsid w:val="00A93A54"/>
    <w:rsid w:val="00AC2AE1"/>
    <w:rsid w:val="00AD11F7"/>
    <w:rsid w:val="00AE458F"/>
    <w:rsid w:val="00AE5929"/>
    <w:rsid w:val="00AF223A"/>
    <w:rsid w:val="00B06F0D"/>
    <w:rsid w:val="00B305BA"/>
    <w:rsid w:val="00B42DB8"/>
    <w:rsid w:val="00B56742"/>
    <w:rsid w:val="00B60571"/>
    <w:rsid w:val="00B73ED8"/>
    <w:rsid w:val="00B82AB2"/>
    <w:rsid w:val="00BC0257"/>
    <w:rsid w:val="00BC6757"/>
    <w:rsid w:val="00BF5F4D"/>
    <w:rsid w:val="00BF73BF"/>
    <w:rsid w:val="00C018B3"/>
    <w:rsid w:val="00C07088"/>
    <w:rsid w:val="00C10C15"/>
    <w:rsid w:val="00C11547"/>
    <w:rsid w:val="00C132EC"/>
    <w:rsid w:val="00C33985"/>
    <w:rsid w:val="00C605A1"/>
    <w:rsid w:val="00C67F71"/>
    <w:rsid w:val="00C81ABA"/>
    <w:rsid w:val="00CA28C5"/>
    <w:rsid w:val="00CA30D6"/>
    <w:rsid w:val="00CC2503"/>
    <w:rsid w:val="00CF51A8"/>
    <w:rsid w:val="00CF5EBE"/>
    <w:rsid w:val="00D439A5"/>
    <w:rsid w:val="00D44CA4"/>
    <w:rsid w:val="00D53475"/>
    <w:rsid w:val="00D664C2"/>
    <w:rsid w:val="00D87604"/>
    <w:rsid w:val="00D96BC3"/>
    <w:rsid w:val="00D9776C"/>
    <w:rsid w:val="00D979CB"/>
    <w:rsid w:val="00DA2AFD"/>
    <w:rsid w:val="00DA3A6F"/>
    <w:rsid w:val="00DC0A57"/>
    <w:rsid w:val="00DC2669"/>
    <w:rsid w:val="00DC5FAF"/>
    <w:rsid w:val="00DF4592"/>
    <w:rsid w:val="00DF6A71"/>
    <w:rsid w:val="00E3000A"/>
    <w:rsid w:val="00E632E3"/>
    <w:rsid w:val="00E77A10"/>
    <w:rsid w:val="00E8354B"/>
    <w:rsid w:val="00E87A6C"/>
    <w:rsid w:val="00E97046"/>
    <w:rsid w:val="00EC7C17"/>
    <w:rsid w:val="00ED48CD"/>
    <w:rsid w:val="00F06856"/>
    <w:rsid w:val="00F14153"/>
    <w:rsid w:val="00F32071"/>
    <w:rsid w:val="00F60B66"/>
    <w:rsid w:val="00F637EA"/>
    <w:rsid w:val="00F64383"/>
    <w:rsid w:val="00F65449"/>
    <w:rsid w:val="00F66622"/>
    <w:rsid w:val="00F702C4"/>
    <w:rsid w:val="00F81827"/>
    <w:rsid w:val="00F9076C"/>
    <w:rsid w:val="00F924BA"/>
    <w:rsid w:val="00FA0E71"/>
    <w:rsid w:val="00FA501F"/>
    <w:rsid w:val="00FB7374"/>
    <w:rsid w:val="00FC0ACC"/>
    <w:rsid w:val="00FC2340"/>
    <w:rsid w:val="00FC4EF0"/>
    <w:rsid w:val="00FF2AFF"/>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3280D"/>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51908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2.png"/><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3.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4EAF9D-4478-471A-8D9F-B11B3EFAE8F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IN"/>
        </a:p>
      </dgm:t>
    </dgm:pt>
    <dgm:pt modelId="{AB53F387-2537-4F81-91ED-E3D365349FDD}">
      <dgm:prSet phldrT="[Text]"/>
      <dgm:spPr/>
      <dgm:t>
        <a:bodyPr/>
        <a:lstStyle/>
        <a:p>
          <a:pPr algn="ctr"/>
          <a:r>
            <a:rPr lang="en-IN" b="1" i="0" baseline="0">
              <a:solidFill>
                <a:srgbClr val="000099"/>
              </a:solidFill>
              <a:latin typeface="Times New Roman" panose="02020603050405020304" pitchFamily="18" charset="0"/>
              <a:cs typeface="Times New Roman" panose="02020603050405020304" pitchFamily="18" charset="0"/>
            </a:rPr>
            <a:t>Title: </a:t>
          </a:r>
        </a:p>
      </dgm:t>
    </dgm:pt>
    <dgm:pt modelId="{4B4FE772-D859-4CF0-A594-E926B6F0EF95}" type="parTrans" cxnId="{DD9BDC46-00C5-4BDE-942F-7984CFCF8C0D}">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4486CA19-5FDB-4454-A600-8C7A54D89F57}" type="sibTrans" cxnId="{DD9BDC46-00C5-4BDE-942F-7984CFCF8C0D}">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A112CBDE-2C88-4D34-A90A-F3D9021FBE66}">
      <dgm:prSet phldrT="[Text]"/>
      <dgm:spPr/>
      <dgm:t>
        <a:bodyPr/>
        <a:lstStyle/>
        <a:p>
          <a:pPr algn="ctr"/>
          <a:r>
            <a:rPr lang="en-IN" altLang="en-US" b="1" i="0" baseline="0" dirty="0">
              <a:solidFill>
                <a:srgbClr val="000099"/>
              </a:solidFill>
              <a:latin typeface="Times New Roman" panose="02020603050405020304" pitchFamily="18" charset="0"/>
              <a:cs typeface="Times New Roman" panose="02020603050405020304" pitchFamily="18" charset="0"/>
            </a:rPr>
            <a:t>//Project Title</a:t>
          </a:r>
          <a:endParaRPr lang="en-IN" b="1" i="0" baseline="0">
            <a:solidFill>
              <a:srgbClr val="000099"/>
            </a:solidFill>
            <a:latin typeface="Times New Roman" panose="02020603050405020304" pitchFamily="18" charset="0"/>
            <a:cs typeface="Times New Roman" panose="02020603050405020304" pitchFamily="18" charset="0"/>
          </a:endParaRPr>
        </a:p>
      </dgm:t>
    </dgm:pt>
    <dgm:pt modelId="{594D1942-82AB-48BE-A499-29BC39C82466}" type="parTrans" cxnId="{F951EAC8-9FCC-41E5-ABE7-E9360F844C19}">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1856F46F-4B73-486A-9FB6-9DA8F41C1326}" type="sibTrans" cxnId="{F951EAC8-9FCC-41E5-ABE7-E9360F844C19}">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C93BCA4B-4B37-409F-A88F-25234B6A3E7E}" type="pres">
      <dgm:prSet presAssocID="{154EAF9D-4478-471A-8D9F-B11B3EFAE8F6}" presName="vert0" presStyleCnt="0">
        <dgm:presLayoutVars>
          <dgm:dir/>
          <dgm:animOne val="branch"/>
          <dgm:animLvl val="lvl"/>
        </dgm:presLayoutVars>
      </dgm:prSet>
      <dgm:spPr/>
    </dgm:pt>
    <dgm:pt modelId="{9F6BCA37-4568-465D-B98A-46D3D337C73B}" type="pres">
      <dgm:prSet presAssocID="{AB53F387-2537-4F81-91ED-E3D365349FDD}" presName="thickLine" presStyleLbl="alignNode1" presStyleIdx="0" presStyleCnt="1"/>
      <dgm:spPr/>
    </dgm:pt>
    <dgm:pt modelId="{07848FC6-3D96-4C43-961B-5D370A1B307C}" type="pres">
      <dgm:prSet presAssocID="{AB53F387-2537-4F81-91ED-E3D365349FDD}" presName="horz1" presStyleCnt="0"/>
      <dgm:spPr/>
    </dgm:pt>
    <dgm:pt modelId="{C94434AA-94D8-4D76-8964-32FF2AE3A8C0}" type="pres">
      <dgm:prSet presAssocID="{AB53F387-2537-4F81-91ED-E3D365349FDD}" presName="tx1" presStyleLbl="revTx" presStyleIdx="0" presStyleCnt="2"/>
      <dgm:spPr/>
    </dgm:pt>
    <dgm:pt modelId="{7F7D05B6-FE6F-4C96-BECC-DCCDCF7FF8B6}" type="pres">
      <dgm:prSet presAssocID="{AB53F387-2537-4F81-91ED-E3D365349FDD}" presName="vert1" presStyleCnt="0"/>
      <dgm:spPr/>
    </dgm:pt>
    <dgm:pt modelId="{F3BA2A5D-7549-4991-9CF2-12D77F2C3859}" type="pres">
      <dgm:prSet presAssocID="{A112CBDE-2C88-4D34-A90A-F3D9021FBE66}" presName="vertSpace2a" presStyleCnt="0"/>
      <dgm:spPr/>
    </dgm:pt>
    <dgm:pt modelId="{52458359-7610-4EF1-9E8C-907261820369}" type="pres">
      <dgm:prSet presAssocID="{A112CBDE-2C88-4D34-A90A-F3D9021FBE66}" presName="horz2" presStyleCnt="0"/>
      <dgm:spPr/>
    </dgm:pt>
    <dgm:pt modelId="{514C3F8A-023C-4A01-805B-95F19BA0F24F}" type="pres">
      <dgm:prSet presAssocID="{A112CBDE-2C88-4D34-A90A-F3D9021FBE66}" presName="horzSpace2" presStyleCnt="0"/>
      <dgm:spPr/>
    </dgm:pt>
    <dgm:pt modelId="{A49A79CC-5837-4FC5-A129-C45F21F2C250}" type="pres">
      <dgm:prSet presAssocID="{A112CBDE-2C88-4D34-A90A-F3D9021FBE66}" presName="tx2" presStyleLbl="revTx" presStyleIdx="1" presStyleCnt="2"/>
      <dgm:spPr/>
    </dgm:pt>
    <dgm:pt modelId="{2EB18A30-8138-45F6-B941-35C801690152}" type="pres">
      <dgm:prSet presAssocID="{A112CBDE-2C88-4D34-A90A-F3D9021FBE66}" presName="vert2" presStyleCnt="0"/>
      <dgm:spPr/>
    </dgm:pt>
    <dgm:pt modelId="{4F88B636-9E0C-479F-8EBE-F283203A1945}" type="pres">
      <dgm:prSet presAssocID="{A112CBDE-2C88-4D34-A90A-F3D9021FBE66}" presName="thinLine2b" presStyleLbl="callout" presStyleIdx="0" presStyleCnt="1"/>
      <dgm:spPr/>
    </dgm:pt>
    <dgm:pt modelId="{2E5516C6-20A8-45B8-AE2C-09930507ABFD}" type="pres">
      <dgm:prSet presAssocID="{A112CBDE-2C88-4D34-A90A-F3D9021FBE66}" presName="vertSpace2b" presStyleCnt="0"/>
      <dgm:spPr/>
    </dgm:pt>
  </dgm:ptLst>
  <dgm:cxnLst>
    <dgm:cxn modelId="{9DAA0404-7A03-4A16-867E-E5BD50A6D80A}" type="presOf" srcId="{A112CBDE-2C88-4D34-A90A-F3D9021FBE66}" destId="{A49A79CC-5837-4FC5-A129-C45F21F2C250}" srcOrd="0" destOrd="0" presId="urn:microsoft.com/office/officeart/2008/layout/LinedList"/>
    <dgm:cxn modelId="{DD9BDC46-00C5-4BDE-942F-7984CFCF8C0D}" srcId="{154EAF9D-4478-471A-8D9F-B11B3EFAE8F6}" destId="{AB53F387-2537-4F81-91ED-E3D365349FDD}" srcOrd="0" destOrd="0" parTransId="{4B4FE772-D859-4CF0-A594-E926B6F0EF95}" sibTransId="{4486CA19-5FDB-4454-A600-8C7A54D89F57}"/>
    <dgm:cxn modelId="{7AC0D57E-E58F-4DF9-989B-41AFB6044618}" type="presOf" srcId="{AB53F387-2537-4F81-91ED-E3D365349FDD}" destId="{C94434AA-94D8-4D76-8964-32FF2AE3A8C0}" srcOrd="0" destOrd="0" presId="urn:microsoft.com/office/officeart/2008/layout/LinedList"/>
    <dgm:cxn modelId="{C61F05AA-1696-421A-94A3-DE35C52AB033}" type="presOf" srcId="{154EAF9D-4478-471A-8D9F-B11B3EFAE8F6}" destId="{C93BCA4B-4B37-409F-A88F-25234B6A3E7E}" srcOrd="0" destOrd="0" presId="urn:microsoft.com/office/officeart/2008/layout/LinedList"/>
    <dgm:cxn modelId="{F951EAC8-9FCC-41E5-ABE7-E9360F844C19}" srcId="{AB53F387-2537-4F81-91ED-E3D365349FDD}" destId="{A112CBDE-2C88-4D34-A90A-F3D9021FBE66}" srcOrd="0" destOrd="0" parTransId="{594D1942-82AB-48BE-A499-29BC39C82466}" sibTransId="{1856F46F-4B73-486A-9FB6-9DA8F41C1326}"/>
    <dgm:cxn modelId="{4A14B888-86AA-4FB1-9E81-EB9FBFFA9610}" type="presParOf" srcId="{C93BCA4B-4B37-409F-A88F-25234B6A3E7E}" destId="{9F6BCA37-4568-465D-B98A-46D3D337C73B}" srcOrd="0" destOrd="0" presId="urn:microsoft.com/office/officeart/2008/layout/LinedList"/>
    <dgm:cxn modelId="{60A3B8C2-FDEE-4D3B-9FCA-F7A221EB1D8E}" type="presParOf" srcId="{C93BCA4B-4B37-409F-A88F-25234B6A3E7E}" destId="{07848FC6-3D96-4C43-961B-5D370A1B307C}" srcOrd="1" destOrd="0" presId="urn:microsoft.com/office/officeart/2008/layout/LinedList"/>
    <dgm:cxn modelId="{81EA35A2-9002-436D-8AF3-3D94A5D46C2C}" type="presParOf" srcId="{07848FC6-3D96-4C43-961B-5D370A1B307C}" destId="{C94434AA-94D8-4D76-8964-32FF2AE3A8C0}" srcOrd="0" destOrd="0" presId="urn:microsoft.com/office/officeart/2008/layout/LinedList"/>
    <dgm:cxn modelId="{CB5D15EB-3A28-4340-AAFF-BC4483D07C53}" type="presParOf" srcId="{07848FC6-3D96-4C43-961B-5D370A1B307C}" destId="{7F7D05B6-FE6F-4C96-BECC-DCCDCF7FF8B6}" srcOrd="1" destOrd="0" presId="urn:microsoft.com/office/officeart/2008/layout/LinedList"/>
    <dgm:cxn modelId="{7CD2D4CB-7792-4CF6-B4A2-C0C558E59E4A}" type="presParOf" srcId="{7F7D05B6-FE6F-4C96-BECC-DCCDCF7FF8B6}" destId="{F3BA2A5D-7549-4991-9CF2-12D77F2C3859}" srcOrd="0" destOrd="0" presId="urn:microsoft.com/office/officeart/2008/layout/LinedList"/>
    <dgm:cxn modelId="{94B2F700-0393-46D0-841A-7CBE3CAA0026}" type="presParOf" srcId="{7F7D05B6-FE6F-4C96-BECC-DCCDCF7FF8B6}" destId="{52458359-7610-4EF1-9E8C-907261820369}" srcOrd="1" destOrd="0" presId="urn:microsoft.com/office/officeart/2008/layout/LinedList"/>
    <dgm:cxn modelId="{5801ECAB-C90E-4636-92A3-2D362C2751D0}" type="presParOf" srcId="{52458359-7610-4EF1-9E8C-907261820369}" destId="{514C3F8A-023C-4A01-805B-95F19BA0F24F}" srcOrd="0" destOrd="0" presId="urn:microsoft.com/office/officeart/2008/layout/LinedList"/>
    <dgm:cxn modelId="{8B2B71EC-3E90-4A26-B0E7-E05C9047DB20}" type="presParOf" srcId="{52458359-7610-4EF1-9E8C-907261820369}" destId="{A49A79CC-5837-4FC5-A129-C45F21F2C250}" srcOrd="1" destOrd="0" presId="urn:microsoft.com/office/officeart/2008/layout/LinedList"/>
    <dgm:cxn modelId="{F530116A-8D07-4E75-A9A6-DC6AD9CA3691}" type="presParOf" srcId="{52458359-7610-4EF1-9E8C-907261820369}" destId="{2EB18A30-8138-45F6-B941-35C801690152}" srcOrd="2" destOrd="0" presId="urn:microsoft.com/office/officeart/2008/layout/LinedList"/>
    <dgm:cxn modelId="{CB93142F-5330-486A-B236-A39044D10504}" type="presParOf" srcId="{7F7D05B6-FE6F-4C96-BECC-DCCDCF7FF8B6}" destId="{4F88B636-9E0C-479F-8EBE-F283203A1945}" srcOrd="2" destOrd="0" presId="urn:microsoft.com/office/officeart/2008/layout/LinedList"/>
    <dgm:cxn modelId="{ACF347CC-8030-47E5-873C-E4E59795DCF2}" type="presParOf" srcId="{7F7D05B6-FE6F-4C96-BECC-DCCDCF7FF8B6}" destId="{2E5516C6-20A8-45B8-AE2C-09930507ABFD}" srcOrd="3" destOrd="0" presId="urn:microsoft.com/office/officeart/2008/layout/Lin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1EF1CF-4195-4304-9E96-0BCEB883F96B}" type="doc">
      <dgm:prSet loTypeId="urn:microsoft.com/office/officeart/2005/8/layout/vList3" loCatId="picture" qsTypeId="urn:microsoft.com/office/officeart/2005/8/quickstyle/3d3" qsCatId="3D" csTypeId="urn:microsoft.com/office/officeart/2005/8/colors/accent1_2" csCatId="accent1" phldr="1"/>
      <dgm:spPr/>
    </dgm:pt>
    <dgm:pt modelId="{71634BE1-45BA-4C07-91D5-DBDD86B5DEC9}">
      <dgm:prSet phldrT="[Text]" custT="1"/>
      <dgm:spPr/>
      <dgm:t>
        <a:bodyPr/>
        <a:lstStyle/>
        <a:p>
          <a:pPr algn="ctr">
            <a:lnSpc>
              <a:spcPct val="70000"/>
            </a:lnSpc>
          </a:pPr>
          <a:r>
            <a:rPr lang="en-IN" sz="1600" b="1" dirty="0">
              <a:latin typeface="Times New Roman" panose="02020603050405020304" pitchFamily="18" charset="0"/>
              <a:cs typeface="Times New Roman" panose="02020603050405020304" pitchFamily="18" charset="0"/>
            </a:rPr>
            <a:t>Reg. No</a:t>
          </a:r>
        </a:p>
        <a:p>
          <a:pPr algn="ctr">
            <a:lnSpc>
              <a:spcPct val="70000"/>
            </a:lnSpc>
          </a:pPr>
          <a:r>
            <a:rPr lang="en-IN" sz="1600" b="1" dirty="0">
              <a:latin typeface="Times New Roman" panose="02020603050405020304" pitchFamily="18" charset="0"/>
              <a:cs typeface="Times New Roman" panose="02020603050405020304" pitchFamily="18" charset="0"/>
            </a:rPr>
            <a:t>Name</a:t>
          </a:r>
        </a:p>
      </dgm:t>
    </dgm:pt>
    <dgm:pt modelId="{D4C67E52-D848-4643-968B-16D5E162D518}" type="parTrans" cxnId="{4953E07C-6EF7-4DAF-BF6A-E8DFB913BD0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0B1C3B45-AE97-4026-B5DC-944B1D4700C5}" type="sibTrans" cxnId="{4953E07C-6EF7-4DAF-BF6A-E8DFB913BD0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88AFF77C-18DC-400B-8542-72A374655043}" type="pres">
      <dgm:prSet presAssocID="{F01EF1CF-4195-4304-9E96-0BCEB883F96B}" presName="linearFlow" presStyleCnt="0">
        <dgm:presLayoutVars>
          <dgm:dir/>
          <dgm:resizeHandles val="exact"/>
        </dgm:presLayoutVars>
      </dgm:prSet>
      <dgm:spPr/>
    </dgm:pt>
    <dgm:pt modelId="{C141854B-44C8-4A47-847F-0563248E811D}" type="pres">
      <dgm:prSet presAssocID="{71634BE1-45BA-4C07-91D5-DBDD86B5DEC9}" presName="composite" presStyleCnt="0"/>
      <dgm:spPr/>
    </dgm:pt>
    <dgm:pt modelId="{548853F9-437B-44A3-8EAC-66F4FCDA7345}" type="pres">
      <dgm:prSet presAssocID="{71634BE1-45BA-4C07-91D5-DBDD86B5DEC9}" presName="imgShp" presStyleLbl="fgImgPlace1" presStyleIdx="0" presStyleCnt="1" custLinFactX="-42046" custLinFactNeighborX="-100000" custLinFactNeighborY="-1566"/>
      <dgm:spPr/>
    </dgm:pt>
    <dgm:pt modelId="{E92E63B5-D241-4669-9DAD-56656871A222}" type="pres">
      <dgm:prSet presAssocID="{71634BE1-45BA-4C07-91D5-DBDD86B5DEC9}" presName="txShp" presStyleLbl="node1" presStyleIdx="0" presStyleCnt="1" custScaleX="144473">
        <dgm:presLayoutVars>
          <dgm:bulletEnabled val="1"/>
        </dgm:presLayoutVars>
      </dgm:prSet>
      <dgm:spPr/>
    </dgm:pt>
  </dgm:ptLst>
  <dgm:cxnLst>
    <dgm:cxn modelId="{02E45842-F32B-4D14-8189-7412FF34416B}" type="presOf" srcId="{F01EF1CF-4195-4304-9E96-0BCEB883F96B}" destId="{88AFF77C-18DC-400B-8542-72A374655043}" srcOrd="0" destOrd="0" presId="urn:microsoft.com/office/officeart/2005/8/layout/vList3"/>
    <dgm:cxn modelId="{0D362F4D-B04A-4392-A541-6B83D993068F}" type="presOf" srcId="{71634BE1-45BA-4C07-91D5-DBDD86B5DEC9}" destId="{E92E63B5-D241-4669-9DAD-56656871A222}" srcOrd="0" destOrd="0" presId="urn:microsoft.com/office/officeart/2005/8/layout/vList3"/>
    <dgm:cxn modelId="{4953E07C-6EF7-4DAF-BF6A-E8DFB913BD02}" srcId="{F01EF1CF-4195-4304-9E96-0BCEB883F96B}" destId="{71634BE1-45BA-4C07-91D5-DBDD86B5DEC9}" srcOrd="0" destOrd="0" parTransId="{D4C67E52-D848-4643-968B-16D5E162D518}" sibTransId="{0B1C3B45-AE97-4026-B5DC-944B1D4700C5}"/>
    <dgm:cxn modelId="{FF235725-4979-40CD-AE1B-892B7398EEB2}" type="presParOf" srcId="{88AFF77C-18DC-400B-8542-72A374655043}" destId="{C141854B-44C8-4A47-847F-0563248E811D}" srcOrd="0" destOrd="0" presId="urn:microsoft.com/office/officeart/2005/8/layout/vList3"/>
    <dgm:cxn modelId="{90657C5D-3FFA-4A66-9293-CD79BEAF81E9}" type="presParOf" srcId="{C141854B-44C8-4A47-847F-0563248E811D}" destId="{548853F9-437B-44A3-8EAC-66F4FCDA7345}" srcOrd="0" destOrd="0" presId="urn:microsoft.com/office/officeart/2005/8/layout/vList3"/>
    <dgm:cxn modelId="{58FC2FDC-5F68-48AE-8158-2D530187776A}" type="presParOf" srcId="{C141854B-44C8-4A47-847F-0563248E811D}" destId="{E92E63B5-D241-4669-9DAD-56656871A22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01EF1CF-4195-4304-9E96-0BCEB883F96B}" type="doc">
      <dgm:prSet loTypeId="urn:microsoft.com/office/officeart/2005/8/layout/vList3" loCatId="picture" qsTypeId="urn:microsoft.com/office/officeart/2005/8/quickstyle/3d2" qsCatId="3D" csTypeId="urn:microsoft.com/office/officeart/2005/8/colors/accent1_2" csCatId="accent1" phldr="1"/>
      <dgm:spPr/>
    </dgm:pt>
    <dgm:pt modelId="{71634BE1-45BA-4C07-91D5-DBDD86B5DEC9}">
      <dgm:prSet phldrT="[Text]" custT="1"/>
      <dgm:spPr/>
      <dgm:t>
        <a:bodyPr/>
        <a:lstStyle/>
        <a:p>
          <a:pPr algn="ctr"/>
          <a:r>
            <a:rPr lang="en-US" sz="2400" b="1" dirty="0">
              <a:latin typeface="Times New Roman" panose="02020603050405020304" pitchFamily="18" charset="0"/>
              <a:cs typeface="Times New Roman" panose="02020603050405020304" pitchFamily="18" charset="0"/>
            </a:rPr>
            <a:t>Mr. Raparthi Yaswanth</a:t>
          </a:r>
        </a:p>
      </dgm:t>
    </dgm:pt>
    <dgm:pt modelId="{D4C67E52-D848-4643-968B-16D5E162D518}" type="parTrans" cxnId="{4953E07C-6EF7-4DAF-BF6A-E8DFB913BD02}">
      <dgm:prSet/>
      <dgm:spPr/>
      <dgm:t>
        <a:bodyPr/>
        <a:lstStyle/>
        <a:p>
          <a:pPr algn="ctr"/>
          <a:endParaRPr lang="en-IN"/>
        </a:p>
      </dgm:t>
    </dgm:pt>
    <dgm:pt modelId="{0B1C3B45-AE97-4026-B5DC-944B1D4700C5}" type="sibTrans" cxnId="{4953E07C-6EF7-4DAF-BF6A-E8DFB913BD02}">
      <dgm:prSet/>
      <dgm:spPr/>
      <dgm:t>
        <a:bodyPr/>
        <a:lstStyle/>
        <a:p>
          <a:pPr algn="ctr"/>
          <a:endParaRPr lang="en-IN"/>
        </a:p>
      </dgm:t>
    </dgm:pt>
    <dgm:pt modelId="{88AFF77C-18DC-400B-8542-72A374655043}" type="pres">
      <dgm:prSet presAssocID="{F01EF1CF-4195-4304-9E96-0BCEB883F96B}" presName="linearFlow" presStyleCnt="0">
        <dgm:presLayoutVars>
          <dgm:dir/>
          <dgm:resizeHandles val="exact"/>
        </dgm:presLayoutVars>
      </dgm:prSet>
      <dgm:spPr/>
    </dgm:pt>
    <dgm:pt modelId="{C141854B-44C8-4A47-847F-0563248E811D}" type="pres">
      <dgm:prSet presAssocID="{71634BE1-45BA-4C07-91D5-DBDD86B5DEC9}" presName="composite" presStyleCnt="0"/>
      <dgm:spPr/>
    </dgm:pt>
    <dgm:pt modelId="{548853F9-437B-44A3-8EAC-66F4FCDA7345}" type="pres">
      <dgm:prSet presAssocID="{71634BE1-45BA-4C07-91D5-DBDD86B5DEC9}" presName="imgShp" presStyleLbl="fgImgPlace1" presStyleIdx="0" presStyleCnt="1" custLinFactX="-8212" custLinFactNeighborX="-100000"/>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4000" b="-14000"/>
          </a:stretch>
        </a:blipFill>
      </dgm:spPr>
    </dgm:pt>
    <dgm:pt modelId="{E92E63B5-D241-4669-9DAD-56656871A222}" type="pres">
      <dgm:prSet presAssocID="{71634BE1-45BA-4C07-91D5-DBDD86B5DEC9}" presName="txShp" presStyleLbl="node1" presStyleIdx="0" presStyleCnt="1" custScaleX="145711" custLinFactNeighborX="2332" custLinFactNeighborY="8428">
        <dgm:presLayoutVars>
          <dgm:bulletEnabled val="1"/>
        </dgm:presLayoutVars>
      </dgm:prSet>
      <dgm:spPr/>
    </dgm:pt>
  </dgm:ptLst>
  <dgm:cxnLst>
    <dgm:cxn modelId="{6D570D3D-A3BB-4D78-A5F1-CC37C53AF707}" type="presOf" srcId="{F01EF1CF-4195-4304-9E96-0BCEB883F96B}" destId="{88AFF77C-18DC-400B-8542-72A374655043}" srcOrd="0" destOrd="0" presId="urn:microsoft.com/office/officeart/2005/8/layout/vList3"/>
    <dgm:cxn modelId="{4953E07C-6EF7-4DAF-BF6A-E8DFB913BD02}" srcId="{F01EF1CF-4195-4304-9E96-0BCEB883F96B}" destId="{71634BE1-45BA-4C07-91D5-DBDD86B5DEC9}" srcOrd="0" destOrd="0" parTransId="{D4C67E52-D848-4643-968B-16D5E162D518}" sibTransId="{0B1C3B45-AE97-4026-B5DC-944B1D4700C5}"/>
    <dgm:cxn modelId="{66CB03F7-2EF1-43FF-AB40-D8D430063A4D}" type="presOf" srcId="{71634BE1-45BA-4C07-91D5-DBDD86B5DEC9}" destId="{E92E63B5-D241-4669-9DAD-56656871A222}" srcOrd="0" destOrd="0" presId="urn:microsoft.com/office/officeart/2005/8/layout/vList3"/>
    <dgm:cxn modelId="{85749E75-4436-4F92-AC82-36601835D882}" type="presParOf" srcId="{88AFF77C-18DC-400B-8542-72A374655043}" destId="{C141854B-44C8-4A47-847F-0563248E811D}" srcOrd="0" destOrd="0" presId="urn:microsoft.com/office/officeart/2005/8/layout/vList3"/>
    <dgm:cxn modelId="{B8B33534-C313-493A-AF70-7397339681AB}" type="presParOf" srcId="{C141854B-44C8-4A47-847F-0563248E811D}" destId="{548853F9-437B-44A3-8EAC-66F4FCDA7345}" srcOrd="0" destOrd="0" presId="urn:microsoft.com/office/officeart/2005/8/layout/vList3"/>
    <dgm:cxn modelId="{C99115B6-39AE-4957-AE00-F4BEF67AC500}" type="presParOf" srcId="{C141854B-44C8-4A47-847F-0563248E811D}" destId="{E92E63B5-D241-4669-9DAD-56656871A222}" srcOrd="1" destOrd="0" presId="urn:microsoft.com/office/officeart/2005/8/layout/vList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6BCA37-4568-465D-B98A-46D3D337C73B}">
      <dsp:nvSpPr>
        <dsp:cNvPr id="0" name=""/>
        <dsp:cNvSpPr/>
      </dsp:nvSpPr>
      <dsp:spPr>
        <a:xfrm>
          <a:off x="0" y="0"/>
          <a:ext cx="592455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94434AA-94D8-4D76-8964-32FF2AE3A8C0}">
      <dsp:nvSpPr>
        <dsp:cNvPr id="0" name=""/>
        <dsp:cNvSpPr/>
      </dsp:nvSpPr>
      <dsp:spPr>
        <a:xfrm>
          <a:off x="0" y="0"/>
          <a:ext cx="1184910" cy="523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marL="0" lvl="0" indent="0" algn="ctr" defTabSz="1111250">
            <a:lnSpc>
              <a:spcPct val="90000"/>
            </a:lnSpc>
            <a:spcBef>
              <a:spcPct val="0"/>
            </a:spcBef>
            <a:spcAft>
              <a:spcPct val="35000"/>
            </a:spcAft>
            <a:buNone/>
          </a:pPr>
          <a:r>
            <a:rPr lang="en-IN" sz="2500" b="1" i="0" kern="1200" baseline="0">
              <a:solidFill>
                <a:srgbClr val="000099"/>
              </a:solidFill>
              <a:latin typeface="Times New Roman" panose="02020603050405020304" pitchFamily="18" charset="0"/>
              <a:cs typeface="Times New Roman" panose="02020603050405020304" pitchFamily="18" charset="0"/>
            </a:rPr>
            <a:t>Title: </a:t>
          </a:r>
        </a:p>
      </dsp:txBody>
      <dsp:txXfrm>
        <a:off x="0" y="0"/>
        <a:ext cx="1184910" cy="523875"/>
      </dsp:txXfrm>
    </dsp:sp>
    <dsp:sp modelId="{A49A79CC-5837-4FC5-A129-C45F21F2C250}">
      <dsp:nvSpPr>
        <dsp:cNvPr id="0" name=""/>
        <dsp:cNvSpPr/>
      </dsp:nvSpPr>
      <dsp:spPr>
        <a:xfrm>
          <a:off x="1273778" y="23789"/>
          <a:ext cx="4650771" cy="4757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marL="0" lvl="0" indent="0" algn="ctr" defTabSz="977900">
            <a:lnSpc>
              <a:spcPct val="90000"/>
            </a:lnSpc>
            <a:spcBef>
              <a:spcPct val="0"/>
            </a:spcBef>
            <a:spcAft>
              <a:spcPct val="35000"/>
            </a:spcAft>
            <a:buNone/>
          </a:pPr>
          <a:r>
            <a:rPr lang="en-IN" altLang="en-US" sz="2200" b="1" i="0" kern="1200" baseline="0" dirty="0">
              <a:solidFill>
                <a:srgbClr val="000099"/>
              </a:solidFill>
              <a:latin typeface="Times New Roman" panose="02020603050405020304" pitchFamily="18" charset="0"/>
              <a:cs typeface="Times New Roman" panose="02020603050405020304" pitchFamily="18" charset="0"/>
            </a:rPr>
            <a:t>//Project Title</a:t>
          </a:r>
          <a:endParaRPr lang="en-IN" sz="2200" b="1" i="0" kern="1200" baseline="0">
            <a:solidFill>
              <a:srgbClr val="000099"/>
            </a:solidFill>
            <a:latin typeface="Times New Roman" panose="02020603050405020304" pitchFamily="18" charset="0"/>
            <a:cs typeface="Times New Roman" panose="02020603050405020304" pitchFamily="18" charset="0"/>
          </a:endParaRPr>
        </a:p>
      </dsp:txBody>
      <dsp:txXfrm>
        <a:off x="1273778" y="23789"/>
        <a:ext cx="4650771" cy="475784"/>
      </dsp:txXfrm>
    </dsp:sp>
    <dsp:sp modelId="{4F88B636-9E0C-479F-8EBE-F283203A1945}">
      <dsp:nvSpPr>
        <dsp:cNvPr id="0" name=""/>
        <dsp:cNvSpPr/>
      </dsp:nvSpPr>
      <dsp:spPr>
        <a:xfrm>
          <a:off x="1184910" y="499574"/>
          <a:ext cx="473964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2E63B5-D241-4669-9DAD-56656871A222}">
      <dsp:nvSpPr>
        <dsp:cNvPr id="0" name=""/>
        <dsp:cNvSpPr/>
      </dsp:nvSpPr>
      <dsp:spPr>
        <a:xfrm rot="10800000">
          <a:off x="83192" y="0"/>
          <a:ext cx="4072239" cy="546100"/>
        </a:xfrm>
        <a:prstGeom prst="homePlat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40815" tIns="60960" rIns="113792" bIns="60960" numCol="1" spcCol="1270" anchor="ctr" anchorCtr="0">
          <a:noAutofit/>
        </a:bodyPr>
        <a:lstStyle/>
        <a:p>
          <a:pPr marL="0" lvl="0" indent="0" algn="ctr" defTabSz="711200">
            <a:lnSpc>
              <a:spcPct val="70000"/>
            </a:lnSpc>
            <a:spcBef>
              <a:spcPct val="0"/>
            </a:spcBef>
            <a:spcAft>
              <a:spcPct val="35000"/>
            </a:spcAft>
            <a:buNone/>
          </a:pPr>
          <a:r>
            <a:rPr lang="en-IN" sz="1600" b="1" kern="1200" dirty="0">
              <a:latin typeface="Times New Roman" panose="02020603050405020304" pitchFamily="18" charset="0"/>
              <a:cs typeface="Times New Roman" panose="02020603050405020304" pitchFamily="18" charset="0"/>
            </a:rPr>
            <a:t>Reg. No</a:t>
          </a:r>
        </a:p>
        <a:p>
          <a:pPr marL="0" lvl="0" indent="0" algn="ctr" defTabSz="711200">
            <a:lnSpc>
              <a:spcPct val="70000"/>
            </a:lnSpc>
            <a:spcBef>
              <a:spcPct val="0"/>
            </a:spcBef>
            <a:spcAft>
              <a:spcPct val="35000"/>
            </a:spcAft>
            <a:buNone/>
          </a:pPr>
          <a:r>
            <a:rPr lang="en-IN" sz="1600" b="1" kern="1200" dirty="0">
              <a:latin typeface="Times New Roman" panose="02020603050405020304" pitchFamily="18" charset="0"/>
              <a:cs typeface="Times New Roman" panose="02020603050405020304" pitchFamily="18" charset="0"/>
            </a:rPr>
            <a:t>Name</a:t>
          </a:r>
        </a:p>
      </dsp:txBody>
      <dsp:txXfrm rot="10800000">
        <a:off x="219717" y="0"/>
        <a:ext cx="3935714" cy="546100"/>
      </dsp:txXfrm>
    </dsp:sp>
    <dsp:sp modelId="{548853F9-437B-44A3-8EAC-66F4FCDA7345}">
      <dsp:nvSpPr>
        <dsp:cNvPr id="0" name=""/>
        <dsp:cNvSpPr/>
      </dsp:nvSpPr>
      <dsp:spPr>
        <a:xfrm>
          <a:off x="0" y="0"/>
          <a:ext cx="546100" cy="546100"/>
        </a:xfrm>
        <a:prstGeom prst="ellipse">
          <a:avLst/>
        </a:prstGeom>
        <a:solidFill>
          <a:schemeClr val="accent1">
            <a:tint val="5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2E63B5-D241-4669-9DAD-56656871A222}">
      <dsp:nvSpPr>
        <dsp:cNvPr id="0" name=""/>
        <dsp:cNvSpPr/>
      </dsp:nvSpPr>
      <dsp:spPr>
        <a:xfrm rot="10800000">
          <a:off x="148731" y="409"/>
          <a:ext cx="4646138" cy="418690"/>
        </a:xfrm>
        <a:prstGeom prst="homePlat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84631" tIns="91440" rIns="170688" bIns="91440" numCol="1" spcCol="1270" anchor="ctr" anchorCtr="0">
          <a:noAutofit/>
        </a:bodyPr>
        <a:lstStyle/>
        <a:p>
          <a:pPr marL="0" lvl="0" indent="0" algn="ctr" defTabSz="1066800">
            <a:lnSpc>
              <a:spcPct val="90000"/>
            </a:lnSpc>
            <a:spcBef>
              <a:spcPct val="0"/>
            </a:spcBef>
            <a:spcAft>
              <a:spcPct val="35000"/>
            </a:spcAft>
            <a:buNone/>
          </a:pPr>
          <a:r>
            <a:rPr lang="en-US" sz="2400" b="1" kern="1200" dirty="0">
              <a:latin typeface="Times New Roman" panose="02020603050405020304" pitchFamily="18" charset="0"/>
              <a:cs typeface="Times New Roman" panose="02020603050405020304" pitchFamily="18" charset="0"/>
            </a:rPr>
            <a:t>Mr. Raparthi Yaswanth</a:t>
          </a:r>
        </a:p>
      </dsp:txBody>
      <dsp:txXfrm rot="10800000">
        <a:off x="253403" y="409"/>
        <a:ext cx="4541466" cy="418690"/>
      </dsp:txXfrm>
    </dsp:sp>
    <dsp:sp modelId="{548853F9-437B-44A3-8EAC-66F4FCDA7345}">
      <dsp:nvSpPr>
        <dsp:cNvPr id="0" name=""/>
        <dsp:cNvSpPr/>
      </dsp:nvSpPr>
      <dsp:spPr>
        <a:xfrm>
          <a:off x="140724" y="204"/>
          <a:ext cx="418690" cy="418690"/>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4000" b="-14000"/>
          </a:stretch>
        </a:blipFill>
        <a:ln>
          <a:noFill/>
        </a:ln>
        <a:effectLst/>
        <a:scene3d>
          <a:camera prst="orthographicFront"/>
          <a:lightRig rig="threePt" dir="t">
            <a:rot lat="0" lon="0" rev="7500000"/>
          </a:lightRig>
        </a:scene3d>
        <a:sp3d z="152400" extrusionH="63500" prstMaterial="matte">
          <a:bevelT w="50800" h="19050" prst="relaxedInset"/>
          <a:contourClr>
            <a:schemeClr val="bg1"/>
          </a:contourClr>
        </a:sp3d>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A35C7-EA73-4220-AAA4-EB36B6977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DocumentationTemplate.dot</Template>
  <TotalTime>76</TotalTime>
  <Pages>11</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3959</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Raparthi Yaswanth</cp:lastModifiedBy>
  <cp:revision>90</cp:revision>
  <dcterms:created xsi:type="dcterms:W3CDTF">2019-03-22T09:54:00Z</dcterms:created>
  <dcterms:modified xsi:type="dcterms:W3CDTF">2026-03-08T10:23:00Z</dcterms:modified>
</cp:coreProperties>
</file>